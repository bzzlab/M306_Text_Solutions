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28196" w14:textId="77777777" w:rsidR="00B94BD9" w:rsidRPr="00F20189" w:rsidRDefault="00B94BD9"/>
    <w:p w14:paraId="33221DC7" w14:textId="77777777" w:rsidR="00B94BD9" w:rsidRPr="00F20189" w:rsidRDefault="00B94BD9"/>
    <w:p w14:paraId="3EDD1D4E" w14:textId="77777777" w:rsidR="00B94BD9" w:rsidRPr="00F20189" w:rsidRDefault="00B94BD9"/>
    <w:p w14:paraId="43BA1426" w14:textId="77777777" w:rsidR="00B94BD9" w:rsidRPr="00F20189" w:rsidRDefault="00B94BD9"/>
    <w:p w14:paraId="54A3D556" w14:textId="77777777" w:rsidR="00B94BD9" w:rsidRPr="00F20189" w:rsidRDefault="00B94BD9"/>
    <w:p w14:paraId="2C3C34C9" w14:textId="77777777" w:rsidR="00B94BD9" w:rsidRPr="00F20189" w:rsidRDefault="00B94BD9"/>
    <w:p w14:paraId="1CC1D61E" w14:textId="77777777" w:rsidR="00B94BD9" w:rsidRPr="00F20189" w:rsidRDefault="00B94BD9"/>
    <w:p w14:paraId="5340013B" w14:textId="77777777" w:rsidR="00B94BD9" w:rsidRPr="00F20189" w:rsidRDefault="00B94BD9"/>
    <w:p w14:paraId="597C2773" w14:textId="77777777" w:rsidR="00B94BD9" w:rsidRPr="00F20189" w:rsidRDefault="00B94BD9"/>
    <w:p w14:paraId="0B0239A7" w14:textId="77777777" w:rsidR="00B94BD9" w:rsidRPr="00F20189" w:rsidRDefault="00B94BD9"/>
    <w:p w14:paraId="6F6A6B18" w14:textId="77777777" w:rsidR="00B94BD9" w:rsidRPr="00F20189" w:rsidRDefault="00B94BD9">
      <w:pPr>
        <w:jc w:val="center"/>
        <w:rPr>
          <w:sz w:val="36"/>
          <w:szCs w:val="36"/>
        </w:rPr>
      </w:pPr>
      <w:r w:rsidRPr="00F20189">
        <w:rPr>
          <w:sz w:val="36"/>
          <w:szCs w:val="36"/>
        </w:rPr>
        <w:t xml:space="preserve">Projekt: </w:t>
      </w:r>
      <w:r w:rsidRPr="00F20189">
        <w:rPr>
          <w:sz w:val="36"/>
          <w:szCs w:val="36"/>
        </w:rPr>
        <w:fldChar w:fldCharType="begin"/>
      </w:r>
      <w:r w:rsidRPr="00F20189">
        <w:rPr>
          <w:sz w:val="36"/>
          <w:szCs w:val="36"/>
        </w:rPr>
        <w:instrText xml:space="preserve"> DOCPROPERTY "Project"  \* MERGEFORMAT </w:instrText>
      </w:r>
      <w:r w:rsidRPr="00F20189">
        <w:rPr>
          <w:sz w:val="36"/>
          <w:szCs w:val="36"/>
        </w:rPr>
        <w:fldChar w:fldCharType="separate"/>
      </w:r>
      <w:r w:rsidR="00B111CB">
        <w:rPr>
          <w:sz w:val="36"/>
          <w:szCs w:val="36"/>
        </w:rPr>
        <w:t>BMI-RECHNER</w:t>
      </w:r>
      <w:r w:rsidRPr="00F20189">
        <w:rPr>
          <w:sz w:val="36"/>
          <w:szCs w:val="36"/>
        </w:rPr>
        <w:fldChar w:fldCharType="end"/>
      </w:r>
    </w:p>
    <w:p w14:paraId="609B7718" w14:textId="77777777" w:rsidR="00B94BD9" w:rsidRPr="00F20189" w:rsidRDefault="00B94BD9">
      <w:pPr>
        <w:jc w:val="center"/>
        <w:rPr>
          <w:sz w:val="36"/>
          <w:szCs w:val="36"/>
        </w:rPr>
      </w:pPr>
    </w:p>
    <w:p w14:paraId="4734CBD4" w14:textId="77777777" w:rsidR="00B94BD9" w:rsidRPr="00F20189" w:rsidRDefault="00B94BD9">
      <w:pPr>
        <w:jc w:val="center"/>
        <w:rPr>
          <w:sz w:val="36"/>
          <w:szCs w:val="36"/>
        </w:rPr>
      </w:pPr>
    </w:p>
    <w:p w14:paraId="4F7C645F" w14:textId="77777777" w:rsidR="00B94BD9" w:rsidRPr="00F20189" w:rsidRDefault="00B94BD9">
      <w:pPr>
        <w:jc w:val="center"/>
        <w:rPr>
          <w:sz w:val="36"/>
          <w:szCs w:val="36"/>
        </w:rPr>
      </w:pPr>
      <w:r w:rsidRPr="00F20189">
        <w:rPr>
          <w:sz w:val="36"/>
          <w:szCs w:val="36"/>
        </w:rPr>
        <w:fldChar w:fldCharType="begin"/>
      </w:r>
      <w:r w:rsidRPr="00F20189">
        <w:rPr>
          <w:sz w:val="36"/>
          <w:szCs w:val="36"/>
        </w:rPr>
        <w:instrText xml:space="preserve"> TITLE  \* MERGEFORMAT </w:instrText>
      </w:r>
      <w:r w:rsidRPr="00F20189">
        <w:rPr>
          <w:sz w:val="36"/>
          <w:szCs w:val="36"/>
        </w:rPr>
        <w:fldChar w:fldCharType="separate"/>
      </w:r>
      <w:r w:rsidR="00B111CB">
        <w:rPr>
          <w:sz w:val="36"/>
          <w:szCs w:val="36"/>
        </w:rPr>
        <w:t>Testprotokoll</w:t>
      </w:r>
      <w:r w:rsidRPr="00F20189">
        <w:rPr>
          <w:sz w:val="36"/>
          <w:szCs w:val="36"/>
        </w:rPr>
        <w:fldChar w:fldCharType="end"/>
      </w:r>
    </w:p>
    <w:p w14:paraId="722380FA" w14:textId="77777777" w:rsidR="00B94BD9" w:rsidRPr="00F20189" w:rsidRDefault="00B94BD9">
      <w:pPr>
        <w:jc w:val="center"/>
        <w:rPr>
          <w:sz w:val="36"/>
          <w:szCs w:val="36"/>
        </w:rPr>
      </w:pPr>
    </w:p>
    <w:p w14:paraId="5717E94F" w14:textId="77777777" w:rsidR="00B94BD9" w:rsidRPr="00F20189" w:rsidRDefault="00B94BD9">
      <w:pPr>
        <w:jc w:val="center"/>
        <w:rPr>
          <w:sz w:val="36"/>
          <w:szCs w:val="36"/>
        </w:rPr>
      </w:pPr>
    </w:p>
    <w:p w14:paraId="4B5E6A85" w14:textId="77777777" w:rsidR="00B94BD9" w:rsidRPr="00F20189" w:rsidRDefault="00B94BD9">
      <w:pPr>
        <w:jc w:val="center"/>
        <w:rPr>
          <w:sz w:val="36"/>
          <w:szCs w:val="36"/>
        </w:rPr>
      </w:pPr>
    </w:p>
    <w:p w14:paraId="00293C99" w14:textId="77777777" w:rsidR="00B94BD9" w:rsidRPr="00F20189" w:rsidRDefault="00B94BD9">
      <w:pPr>
        <w:jc w:val="center"/>
        <w:rPr>
          <w:sz w:val="36"/>
          <w:szCs w:val="36"/>
        </w:rPr>
      </w:pPr>
    </w:p>
    <w:p w14:paraId="4906699C" w14:textId="77777777" w:rsidR="00B94BD9" w:rsidRPr="00F20189" w:rsidRDefault="00B94BD9">
      <w:pPr>
        <w:jc w:val="center"/>
        <w:rPr>
          <w:sz w:val="36"/>
          <w:szCs w:val="36"/>
        </w:rPr>
      </w:pPr>
    </w:p>
    <w:p w14:paraId="160E7013" w14:textId="77777777" w:rsidR="00B94BD9" w:rsidRPr="00F20189" w:rsidRDefault="00B94BD9">
      <w:pPr>
        <w:jc w:val="center"/>
        <w:rPr>
          <w:sz w:val="36"/>
          <w:szCs w:val="36"/>
        </w:rPr>
      </w:pPr>
    </w:p>
    <w:p w14:paraId="42EE4811" w14:textId="77777777" w:rsidR="00B94BD9" w:rsidRPr="00F20189" w:rsidRDefault="00B94BD9">
      <w:pPr>
        <w:jc w:val="center"/>
        <w:rPr>
          <w:sz w:val="36"/>
          <w:szCs w:val="36"/>
        </w:rPr>
      </w:pPr>
    </w:p>
    <w:p w14:paraId="4A4F92BC" w14:textId="77777777" w:rsidR="00B94BD9" w:rsidRPr="00F20189" w:rsidRDefault="00B94BD9">
      <w:pPr>
        <w:jc w:val="center"/>
        <w:rPr>
          <w:sz w:val="36"/>
          <w:szCs w:val="36"/>
        </w:rPr>
      </w:pPr>
    </w:p>
    <w:p w14:paraId="69BD18FA" w14:textId="77777777" w:rsidR="00B94BD9" w:rsidRPr="00F20189" w:rsidRDefault="00B94BD9">
      <w:pPr>
        <w:jc w:val="center"/>
        <w:rPr>
          <w:sz w:val="36"/>
          <w:szCs w:val="36"/>
        </w:rPr>
      </w:pPr>
    </w:p>
    <w:p w14:paraId="16741121" w14:textId="77777777" w:rsidR="00B94BD9" w:rsidRPr="00F20189" w:rsidRDefault="00B94BD9">
      <w:pPr>
        <w:jc w:val="center"/>
        <w:rPr>
          <w:sz w:val="36"/>
          <w:szCs w:val="36"/>
        </w:rPr>
      </w:pPr>
    </w:p>
    <w:p w14:paraId="7DC1DE73" w14:textId="77777777" w:rsidR="00B94BD9" w:rsidRPr="00F20189" w:rsidRDefault="00B94BD9">
      <w:pPr>
        <w:jc w:val="center"/>
        <w:rPr>
          <w:sz w:val="36"/>
          <w:szCs w:val="36"/>
        </w:rPr>
      </w:pPr>
    </w:p>
    <w:p w14:paraId="117FDC37" w14:textId="77777777" w:rsidR="00B94BD9" w:rsidRPr="00F20189" w:rsidRDefault="00B94BD9">
      <w:pPr>
        <w:jc w:val="center"/>
        <w:rPr>
          <w:sz w:val="36"/>
          <w:szCs w:val="36"/>
        </w:rPr>
      </w:pPr>
    </w:p>
    <w:p w14:paraId="712FD5F6" w14:textId="77777777" w:rsidR="00B94BD9" w:rsidRPr="00F20189" w:rsidRDefault="00B94BD9">
      <w:pPr>
        <w:jc w:val="center"/>
        <w:rPr>
          <w:sz w:val="36"/>
          <w:szCs w:val="36"/>
        </w:rPr>
      </w:pPr>
    </w:p>
    <w:p w14:paraId="5330301C" w14:textId="77777777" w:rsidR="00B94BD9" w:rsidRPr="00F20189" w:rsidRDefault="00B94BD9">
      <w:pPr>
        <w:jc w:val="center"/>
        <w:rPr>
          <w:sz w:val="36"/>
          <w:szCs w:val="36"/>
        </w:rPr>
      </w:pPr>
    </w:p>
    <w:p w14:paraId="7AB271D1" w14:textId="77777777" w:rsidR="00B94BD9" w:rsidRPr="00F20189" w:rsidRDefault="00B94BD9">
      <w:pPr>
        <w:jc w:val="center"/>
        <w:rPr>
          <w:sz w:val="36"/>
          <w:szCs w:val="36"/>
        </w:rPr>
      </w:pPr>
    </w:p>
    <w:p w14:paraId="2AC5625A" w14:textId="77777777" w:rsidR="00B94BD9" w:rsidRPr="00F20189" w:rsidRDefault="00B94BD9">
      <w:pPr>
        <w:jc w:val="center"/>
        <w:rPr>
          <w:sz w:val="36"/>
          <w:szCs w:val="36"/>
        </w:rPr>
      </w:pPr>
    </w:p>
    <w:p w14:paraId="715AE13F" w14:textId="77777777" w:rsidR="00B94BD9" w:rsidRPr="00F20189" w:rsidRDefault="00B94BD9">
      <w:pPr>
        <w:jc w:val="center"/>
        <w:rPr>
          <w:sz w:val="36"/>
          <w:szCs w:val="36"/>
        </w:rPr>
      </w:pPr>
    </w:p>
    <w:p w14:paraId="468023D3" w14:textId="77777777" w:rsidR="00B94BD9" w:rsidRPr="00F20189" w:rsidRDefault="00B94BD9" w:rsidP="00184221">
      <w:pPr>
        <w:rPr>
          <w:b/>
          <w:bCs/>
          <w:sz w:val="24"/>
          <w:szCs w:val="24"/>
        </w:rPr>
      </w:pPr>
      <w:r w:rsidRPr="00F20189">
        <w:br w:type="page"/>
      </w:r>
      <w:r w:rsidRPr="00F20189">
        <w:rPr>
          <w:b/>
          <w:bCs/>
          <w:sz w:val="24"/>
          <w:szCs w:val="24"/>
        </w:rPr>
        <w:lastRenderedPageBreak/>
        <w:t>Inhaltsverzeichnis</w:t>
      </w:r>
    </w:p>
    <w:p w14:paraId="3CEB2BE5" w14:textId="77777777" w:rsidR="00B94BD9" w:rsidRPr="00F20189" w:rsidRDefault="00B94BD9">
      <w:pPr>
        <w:jc w:val="center"/>
        <w:rPr>
          <w:b/>
          <w:bCs/>
          <w:sz w:val="24"/>
          <w:szCs w:val="24"/>
        </w:rPr>
      </w:pPr>
    </w:p>
    <w:p w14:paraId="24FFCCA8" w14:textId="77777777" w:rsidR="00CF1D10" w:rsidRDefault="004F4D4F">
      <w:pPr>
        <w:pStyle w:val="Verzeichnis1"/>
        <w:tabs>
          <w:tab w:val="left" w:pos="4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TOC \o "1-3" </w:instrText>
      </w:r>
      <w:r>
        <w:rPr>
          <w:b/>
          <w:bCs/>
          <w:sz w:val="24"/>
          <w:szCs w:val="24"/>
        </w:rPr>
        <w:fldChar w:fldCharType="separate"/>
      </w:r>
      <w:r w:rsidR="00CF1D10">
        <w:rPr>
          <w:noProof/>
        </w:rPr>
        <w:t>1</w:t>
      </w:r>
      <w:r w:rsidR="00CF1D10"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 w:rsidR="00CF1D10">
        <w:rPr>
          <w:noProof/>
        </w:rPr>
        <w:t>Testbeschrieb</w:t>
      </w:r>
      <w:r w:rsidR="00CF1D10">
        <w:rPr>
          <w:noProof/>
        </w:rPr>
        <w:tab/>
      </w:r>
      <w:r w:rsidR="00CF1D10">
        <w:rPr>
          <w:noProof/>
        </w:rPr>
        <w:fldChar w:fldCharType="begin"/>
      </w:r>
      <w:r w:rsidR="00CF1D10">
        <w:rPr>
          <w:noProof/>
        </w:rPr>
        <w:instrText xml:space="preserve"> PAGEREF _Toc485303100 \h </w:instrText>
      </w:r>
      <w:r w:rsidR="00CF1D10">
        <w:rPr>
          <w:noProof/>
        </w:rPr>
      </w:r>
      <w:r w:rsidR="00CF1D10">
        <w:rPr>
          <w:noProof/>
        </w:rPr>
        <w:fldChar w:fldCharType="separate"/>
      </w:r>
      <w:r w:rsidR="00B111CB">
        <w:rPr>
          <w:noProof/>
        </w:rPr>
        <w:t>3</w:t>
      </w:r>
      <w:r w:rsidR="00CF1D10">
        <w:rPr>
          <w:noProof/>
        </w:rPr>
        <w:fldChar w:fldCharType="end"/>
      </w:r>
    </w:p>
    <w:p w14:paraId="045B020E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Ziel des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_Toc485303101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326A8F54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Art des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_Toc485303102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3D0964DB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Verwendete Hilfsmittel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_Toc485303103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2C6EE925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Testvorgaben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_Toc485303104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35F30423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Abbruchkriterien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_Toc485303105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46F2886F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Weiteres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_Toc485303106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3</w:t>
      </w:r>
      <w:r>
        <w:rPr>
          <w:noProof/>
        </w:rPr>
        <w:fldChar w:fldCharType="end"/>
      </w:r>
    </w:p>
    <w:p w14:paraId="6168DC5E" w14:textId="77777777" w:rsidR="00CF1D10" w:rsidRDefault="00CF1D10">
      <w:pPr>
        <w:pStyle w:val="Verzeichnis1"/>
        <w:tabs>
          <w:tab w:val="left" w:pos="4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Testprotokoll - Testvalidierung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_Toc485303107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4</w:t>
      </w:r>
      <w:r>
        <w:rPr>
          <w:noProof/>
        </w:rPr>
        <w:fldChar w:fldCharType="end"/>
      </w:r>
    </w:p>
    <w:p w14:paraId="0EDAFE62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Testgruppe &lt;&lt;A&gt;&gt;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_Toc485303108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4</w:t>
      </w:r>
      <w:r>
        <w:rPr>
          <w:noProof/>
        </w:rPr>
        <w:fldChar w:fldCharType="end"/>
      </w:r>
    </w:p>
    <w:p w14:paraId="025DAF3A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Testgruppe &lt;&lt;B&gt;&gt;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_Toc485303109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4</w:t>
      </w:r>
      <w:r>
        <w:rPr>
          <w:noProof/>
        </w:rPr>
        <w:fldChar w:fldCharType="end"/>
      </w:r>
    </w:p>
    <w:p w14:paraId="5F17EB55" w14:textId="77777777" w:rsidR="00CF1D10" w:rsidRDefault="00CF1D10">
      <w:pPr>
        <w:pStyle w:val="Verzeichnis2"/>
        <w:tabs>
          <w:tab w:val="left" w:pos="8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Review des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_Toc485303110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5</w:t>
      </w:r>
      <w:r>
        <w:rPr>
          <w:noProof/>
        </w:rPr>
        <w:fldChar w:fldCharType="end"/>
      </w:r>
    </w:p>
    <w:p w14:paraId="33ABFC9D" w14:textId="77777777" w:rsidR="00CF1D10" w:rsidRDefault="00CF1D10">
      <w:pPr>
        <w:pStyle w:val="Verzeichnis1"/>
        <w:tabs>
          <w:tab w:val="left" w:pos="40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de-DE"/>
        </w:rPr>
        <w:tab/>
      </w:r>
      <w:r>
        <w:rPr>
          <w:noProof/>
        </w:rPr>
        <w:t>Abnahme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_Toc485303111 \h </w:instrText>
      </w:r>
      <w:r>
        <w:rPr>
          <w:noProof/>
        </w:rPr>
      </w:r>
      <w:r>
        <w:rPr>
          <w:noProof/>
        </w:rPr>
        <w:fldChar w:fldCharType="separate"/>
      </w:r>
      <w:r w:rsidR="00B111CB">
        <w:rPr>
          <w:noProof/>
        </w:rPr>
        <w:t>5</w:t>
      </w:r>
      <w:r>
        <w:rPr>
          <w:noProof/>
        </w:rPr>
        <w:fldChar w:fldCharType="end"/>
      </w:r>
    </w:p>
    <w:p w14:paraId="6806F09E" w14:textId="77777777" w:rsidR="00B94BD9" w:rsidRPr="00B111CB" w:rsidRDefault="004F4D4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end"/>
      </w:r>
    </w:p>
    <w:p w14:paraId="6D49D894" w14:textId="77777777" w:rsidR="00B94BD9" w:rsidRPr="00B111CB" w:rsidRDefault="00B94BD9">
      <w:pPr>
        <w:jc w:val="center"/>
        <w:rPr>
          <w:b/>
          <w:bCs/>
          <w:sz w:val="24"/>
          <w:szCs w:val="24"/>
        </w:rPr>
      </w:pPr>
      <w:r w:rsidRPr="00B111CB">
        <w:rPr>
          <w:b/>
          <w:bCs/>
          <w:sz w:val="24"/>
          <w:szCs w:val="24"/>
        </w:rPr>
        <w:br w:type="page"/>
      </w:r>
    </w:p>
    <w:p w14:paraId="45069748" w14:textId="77777777" w:rsidR="00B94BD9" w:rsidRPr="00F20189" w:rsidRDefault="00F20189">
      <w:pPr>
        <w:pStyle w:val="berschrift1"/>
      </w:pPr>
      <w:bookmarkStart w:id="0" w:name="_Toc485303100"/>
      <w:r w:rsidRPr="00F20189">
        <w:lastRenderedPageBreak/>
        <w:t>Testbeschrieb</w:t>
      </w:r>
      <w:bookmarkEnd w:id="0"/>
      <w:r w:rsidRPr="00F20189">
        <w:t xml:space="preserve"> </w:t>
      </w:r>
    </w:p>
    <w:p w14:paraId="28E68631" w14:textId="77777777" w:rsidR="00F20189" w:rsidRPr="00545C52" w:rsidRDefault="00F20189" w:rsidP="00F20189">
      <w:pPr>
        <w:rPr>
          <w:color w:val="FF0000"/>
        </w:rPr>
      </w:pPr>
      <w:r w:rsidRPr="00545C52">
        <w:rPr>
          <w:i/>
          <w:iCs/>
          <w:color w:val="FF0000"/>
        </w:rPr>
        <w:t>(Beschrieb entsprechend anpassen. Hier sind mögliche Themen beispielhaft aufgeführt</w:t>
      </w:r>
      <w:r w:rsidR="00545C52" w:rsidRPr="00545C52">
        <w:rPr>
          <w:i/>
          <w:iCs/>
          <w:color w:val="FF0000"/>
        </w:rPr>
        <w:t xml:space="preserve">. </w:t>
      </w:r>
      <w:r w:rsidR="00545C52">
        <w:rPr>
          <w:i/>
          <w:iCs/>
          <w:color w:val="FF0000"/>
        </w:rPr>
        <w:br/>
      </w:r>
      <w:r w:rsidR="00545C52" w:rsidRPr="00545C52">
        <w:rPr>
          <w:i/>
          <w:iCs/>
          <w:color w:val="FF0000"/>
        </w:rPr>
        <w:t xml:space="preserve">Dies Klammer-Anmerkungen sind zu entfernen bevor </w:t>
      </w:r>
      <w:r w:rsidR="00545C52">
        <w:rPr>
          <w:i/>
          <w:iCs/>
          <w:color w:val="FF0000"/>
        </w:rPr>
        <w:t>S</w:t>
      </w:r>
      <w:r w:rsidR="00545C52" w:rsidRPr="00545C52">
        <w:rPr>
          <w:i/>
          <w:iCs/>
          <w:color w:val="FF0000"/>
        </w:rPr>
        <w:t>ie das Dokument abgeben!</w:t>
      </w:r>
      <w:r w:rsidRPr="00545C52">
        <w:rPr>
          <w:i/>
          <w:iCs/>
          <w:color w:val="FF0000"/>
        </w:rPr>
        <w:t>)</w:t>
      </w:r>
    </w:p>
    <w:p w14:paraId="2EB6C1E5" w14:textId="4862542D" w:rsidR="00F20189" w:rsidRPr="00BE7CC6" w:rsidRDefault="00F20189" w:rsidP="00B94BD9">
      <w:pPr>
        <w:pStyle w:val="berschrift2"/>
        <w:tabs>
          <w:tab w:val="num" w:pos="709"/>
        </w:tabs>
      </w:pPr>
      <w:bookmarkStart w:id="1" w:name="_Toc485303101"/>
      <w:r w:rsidRPr="00BE7CC6">
        <w:t>Ziel des Tests</w:t>
      </w:r>
      <w:bookmarkEnd w:id="1"/>
    </w:p>
    <w:p w14:paraId="34393B98" w14:textId="77777777" w:rsidR="00F20189" w:rsidRPr="00F20189" w:rsidRDefault="00F20189" w:rsidP="00F20189">
      <w:pPr>
        <w:numPr>
          <w:ilvl w:val="0"/>
          <w:numId w:val="2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Durch den Test sollen noch vorhandene Fehler im Programm festgestellt werden</w:t>
      </w:r>
    </w:p>
    <w:p w14:paraId="12B0020D" w14:textId="77777777" w:rsidR="00F20189" w:rsidRPr="00F20189" w:rsidRDefault="00F20189" w:rsidP="00F20189">
      <w:pPr>
        <w:numPr>
          <w:ilvl w:val="0"/>
          <w:numId w:val="2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Die Funktionalität des Programmes soll getestet werden.</w:t>
      </w:r>
    </w:p>
    <w:p w14:paraId="054B594F" w14:textId="77777777" w:rsidR="00F20189" w:rsidRPr="00F20189" w:rsidRDefault="00F20189" w:rsidP="00F20189">
      <w:pPr>
        <w:numPr>
          <w:ilvl w:val="0"/>
          <w:numId w:val="2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Robuste Benutzerführung soll sichergestellt werden</w:t>
      </w:r>
    </w:p>
    <w:p w14:paraId="36ADE219" w14:textId="77777777" w:rsidR="00F20189" w:rsidRPr="00BE7CC6" w:rsidRDefault="00F20189" w:rsidP="00B94BD9">
      <w:pPr>
        <w:pStyle w:val="berschrift2"/>
        <w:tabs>
          <w:tab w:val="num" w:pos="709"/>
        </w:tabs>
      </w:pPr>
      <w:bookmarkStart w:id="2" w:name="_Toc485303102"/>
      <w:r w:rsidRPr="00BE7CC6">
        <w:t>Art des Tests</w:t>
      </w:r>
      <w:bookmarkEnd w:id="2"/>
    </w:p>
    <w:p w14:paraId="47C7ADFA" w14:textId="77777777" w:rsidR="00F20189" w:rsidRPr="00F20189" w:rsidRDefault="00F20189" w:rsidP="00F20189">
      <w:pPr>
        <w:numPr>
          <w:ilvl w:val="0"/>
          <w:numId w:val="3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Funktionstest /  Schnittstellentest / Abnahmetest</w:t>
      </w:r>
    </w:p>
    <w:p w14:paraId="526A21F1" w14:textId="77777777" w:rsidR="00F20189" w:rsidRPr="00F20189" w:rsidRDefault="00F20189" w:rsidP="00F20189">
      <w:pPr>
        <w:numPr>
          <w:ilvl w:val="0"/>
          <w:numId w:val="3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Blackbox- / Whitebox-Test</w:t>
      </w:r>
    </w:p>
    <w:p w14:paraId="4CA4F763" w14:textId="77777777" w:rsidR="00F20189" w:rsidRPr="00BE7CC6" w:rsidRDefault="00F20189" w:rsidP="00B94BD9">
      <w:pPr>
        <w:pStyle w:val="berschrift2"/>
        <w:tabs>
          <w:tab w:val="num" w:pos="709"/>
        </w:tabs>
      </w:pPr>
      <w:bookmarkStart w:id="3" w:name="_Toc485303103"/>
      <w:r w:rsidRPr="00BE7CC6">
        <w:t>Verwendete Hilfsmittel</w:t>
      </w:r>
      <w:bookmarkEnd w:id="3"/>
    </w:p>
    <w:p w14:paraId="6FB36CD3" w14:textId="77777777" w:rsidR="00F20189" w:rsidRPr="00F20189" w:rsidRDefault="00A67C8B" w:rsidP="00F20189">
      <w:pPr>
        <w:numPr>
          <w:ilvl w:val="0"/>
          <w:numId w:val="5"/>
        </w:numPr>
        <w:autoSpaceDE/>
        <w:autoSpaceDN/>
        <w:adjustRightInd/>
        <w:rPr>
          <w:sz w:val="24"/>
        </w:rPr>
      </w:pPr>
      <w:r>
        <w:rPr>
          <w:sz w:val="24"/>
        </w:rPr>
        <w:t>Kurzb</w:t>
      </w:r>
      <w:r w:rsidR="00F20189" w:rsidRPr="00F20189">
        <w:rPr>
          <w:sz w:val="24"/>
        </w:rPr>
        <w:t>eschreibung der Testfälle mit Testdaten und erwarteten Resultaten</w:t>
      </w:r>
    </w:p>
    <w:p w14:paraId="5162CF04" w14:textId="77777777" w:rsidR="00F20189" w:rsidRPr="00F20189" w:rsidRDefault="00F20189" w:rsidP="00F20189">
      <w:pPr>
        <w:numPr>
          <w:ilvl w:val="0"/>
          <w:numId w:val="5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Testumgebung (Compiler, Entwicklungsumgebung )</w:t>
      </w:r>
    </w:p>
    <w:p w14:paraId="56ACA9BD" w14:textId="77777777" w:rsidR="00F20189" w:rsidRPr="00F20189" w:rsidRDefault="00F20189" w:rsidP="00F20189">
      <w:pPr>
        <w:numPr>
          <w:ilvl w:val="0"/>
          <w:numId w:val="5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Tes</w:t>
      </w:r>
      <w:r w:rsidR="00A67C8B">
        <w:rPr>
          <w:sz w:val="24"/>
        </w:rPr>
        <w:t>tobjekt in Sourcecode / Ausführbare Datei</w:t>
      </w:r>
    </w:p>
    <w:p w14:paraId="38F896F8" w14:textId="77777777" w:rsidR="009A6928" w:rsidRDefault="00F20189" w:rsidP="00F55382">
      <w:pPr>
        <w:numPr>
          <w:ilvl w:val="0"/>
          <w:numId w:val="5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 xml:space="preserve">Testdaten </w:t>
      </w:r>
    </w:p>
    <w:p w14:paraId="33C483BB" w14:textId="77777777" w:rsidR="00A67C8B" w:rsidRPr="00F55382" w:rsidRDefault="00A67C8B" w:rsidP="00A67C8B">
      <w:pPr>
        <w:autoSpaceDE/>
        <w:autoSpaceDN/>
        <w:adjustRightInd/>
        <w:rPr>
          <w:sz w:val="24"/>
        </w:rPr>
      </w:pPr>
    </w:p>
    <w:p w14:paraId="14FE7C65" w14:textId="77777777" w:rsidR="009A6928" w:rsidRPr="00BE7CC6" w:rsidRDefault="009A6928" w:rsidP="009A6928">
      <w:pPr>
        <w:pStyle w:val="berschrift2"/>
        <w:tabs>
          <w:tab w:val="num" w:pos="709"/>
        </w:tabs>
      </w:pPr>
      <w:bookmarkStart w:id="4" w:name="_Toc485303104"/>
      <w:r w:rsidRPr="00BE7CC6">
        <w:t>Testvorg</w:t>
      </w:r>
      <w:r>
        <w:t>aben</w:t>
      </w:r>
      <w:bookmarkEnd w:id="4"/>
    </w:p>
    <w:p w14:paraId="01F6F1E8" w14:textId="77777777" w:rsidR="009A6928" w:rsidRPr="00F20189" w:rsidRDefault="009A6928" w:rsidP="009A6928">
      <w:pPr>
        <w:numPr>
          <w:ilvl w:val="0"/>
          <w:numId w:val="4"/>
        </w:numPr>
        <w:autoSpaceDE/>
        <w:autoSpaceDN/>
        <w:adjustRightInd/>
        <w:rPr>
          <w:sz w:val="24"/>
        </w:rPr>
      </w:pPr>
      <w:r>
        <w:rPr>
          <w:sz w:val="24"/>
        </w:rPr>
        <w:t>Bedingungen und Ausgangslage (Set-Up) um die Tests ausführen zu können</w:t>
      </w:r>
    </w:p>
    <w:p w14:paraId="79AB0222" w14:textId="77777777" w:rsidR="009A6928" w:rsidRPr="00F20189" w:rsidRDefault="009A6928" w:rsidP="009A6928">
      <w:pPr>
        <w:autoSpaceDE/>
        <w:autoSpaceDN/>
        <w:adjustRightInd/>
        <w:ind w:left="360"/>
        <w:rPr>
          <w:sz w:val="24"/>
        </w:rPr>
      </w:pPr>
    </w:p>
    <w:p w14:paraId="307DBCAE" w14:textId="77777777" w:rsidR="00F20189" w:rsidRPr="00BE7CC6" w:rsidRDefault="00F20189" w:rsidP="00B94BD9">
      <w:pPr>
        <w:pStyle w:val="berschrift2"/>
        <w:tabs>
          <w:tab w:val="num" w:pos="709"/>
        </w:tabs>
      </w:pPr>
      <w:bookmarkStart w:id="5" w:name="_Toc485303105"/>
      <w:r w:rsidRPr="00BE7CC6">
        <w:t>Abbruchkriterien</w:t>
      </w:r>
      <w:bookmarkEnd w:id="5"/>
    </w:p>
    <w:p w14:paraId="62BC2006" w14:textId="77777777" w:rsidR="00F20189" w:rsidRPr="00F20189" w:rsidRDefault="00F20189" w:rsidP="00F20189">
      <w:pPr>
        <w:numPr>
          <w:ilvl w:val="0"/>
          <w:numId w:val="7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 xml:space="preserve">bei Programm-Absturz / groben Fehlfunktionen / Datenzerstörung </w:t>
      </w:r>
    </w:p>
    <w:p w14:paraId="66256496" w14:textId="77777777" w:rsidR="00F20189" w:rsidRPr="00F20189" w:rsidRDefault="00A67C8B" w:rsidP="00F20189">
      <w:pPr>
        <w:numPr>
          <w:ilvl w:val="0"/>
          <w:numId w:val="7"/>
        </w:numPr>
        <w:autoSpaceDE/>
        <w:autoSpaceDN/>
        <w:adjustRightInd/>
        <w:rPr>
          <w:sz w:val="24"/>
        </w:rPr>
      </w:pPr>
      <w:r>
        <w:rPr>
          <w:sz w:val="24"/>
        </w:rPr>
        <w:t>wenn Kern-</w:t>
      </w:r>
      <w:r w:rsidR="00F20189" w:rsidRPr="00F20189">
        <w:rPr>
          <w:sz w:val="24"/>
        </w:rPr>
        <w:t>Funktionalität nicht implementiert</w:t>
      </w:r>
    </w:p>
    <w:p w14:paraId="4390C999" w14:textId="77777777" w:rsidR="00F20189" w:rsidRPr="00F20189" w:rsidRDefault="00F20189" w:rsidP="00F20189">
      <w:pPr>
        <w:numPr>
          <w:ilvl w:val="0"/>
          <w:numId w:val="7"/>
        </w:numPr>
        <w:autoSpaceDE/>
        <w:autoSpaceDN/>
        <w:adjustRightInd/>
        <w:rPr>
          <w:sz w:val="24"/>
        </w:rPr>
      </w:pPr>
      <w:r w:rsidRPr="00F20189">
        <w:rPr>
          <w:sz w:val="24"/>
        </w:rPr>
        <w:t>Testumgebung / -daten nicht vorhanden</w:t>
      </w:r>
    </w:p>
    <w:p w14:paraId="2492DD22" w14:textId="77777777" w:rsidR="00B94BD9" w:rsidRPr="00F20189" w:rsidRDefault="00B94BD9"/>
    <w:p w14:paraId="313A2011" w14:textId="77777777" w:rsidR="00F20189" w:rsidRPr="00BE7CC6" w:rsidRDefault="00F20189" w:rsidP="00B94BD9">
      <w:pPr>
        <w:pStyle w:val="berschrift2"/>
        <w:tabs>
          <w:tab w:val="num" w:pos="709"/>
        </w:tabs>
      </w:pPr>
      <w:bookmarkStart w:id="6" w:name="_Toc485303106"/>
      <w:r w:rsidRPr="00BE7CC6">
        <w:t>Weiteres</w:t>
      </w:r>
      <w:bookmarkEnd w:id="6"/>
    </w:p>
    <w:p w14:paraId="1DED074A" w14:textId="77777777" w:rsidR="00F20189" w:rsidRPr="00F20189" w:rsidRDefault="00F20189" w:rsidP="00F20189">
      <w:pPr>
        <w:numPr>
          <w:ilvl w:val="0"/>
          <w:numId w:val="7"/>
        </w:numPr>
        <w:autoSpaceDE/>
        <w:autoSpaceDN/>
        <w:adjustRightInd/>
        <w:rPr>
          <w:sz w:val="24"/>
        </w:rPr>
      </w:pPr>
      <w:r>
        <w:rPr>
          <w:sz w:val="24"/>
        </w:rPr>
        <w:t>Weitere Bemerkungen</w:t>
      </w:r>
    </w:p>
    <w:p w14:paraId="293D76EE" w14:textId="77777777" w:rsidR="00F20189" w:rsidRPr="00F20189" w:rsidRDefault="00F20189"/>
    <w:p w14:paraId="36084228" w14:textId="77777777" w:rsidR="00B94BD9" w:rsidRPr="00F20189" w:rsidRDefault="00F20189">
      <w:pPr>
        <w:pStyle w:val="berschrift1"/>
      </w:pPr>
      <w:bookmarkStart w:id="7" w:name="_Toc441971807"/>
      <w:r w:rsidRPr="00F20189">
        <w:br w:type="page"/>
      </w:r>
      <w:bookmarkStart w:id="8" w:name="_Toc485303107"/>
      <w:r w:rsidR="00212B2C" w:rsidRPr="00F20189">
        <w:lastRenderedPageBreak/>
        <w:t>Testprotokoll</w:t>
      </w:r>
      <w:r w:rsidR="00212B2C">
        <w:t xml:space="preserve"> -</w:t>
      </w:r>
      <w:r w:rsidR="00212B2C" w:rsidRPr="00F20189">
        <w:t xml:space="preserve"> </w:t>
      </w:r>
      <w:r w:rsidR="00212B2C">
        <w:t>Testvalidierung</w:t>
      </w:r>
      <w:bookmarkEnd w:id="8"/>
      <w:r w:rsidR="00B94BD9" w:rsidRPr="00F20189">
        <w:t xml:space="preserve"> </w:t>
      </w:r>
      <w:bookmarkEnd w:id="7"/>
    </w:p>
    <w:p w14:paraId="75DECD1F" w14:textId="77777777" w:rsidR="00B94BD9" w:rsidRPr="00F20189" w:rsidRDefault="00B94BD9"/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5538"/>
      </w:tblGrid>
      <w:tr w:rsidR="00B94BD9" w:rsidRPr="00F20189" w14:paraId="2950A157" w14:textId="77777777" w:rsidTr="0041066D">
        <w:tc>
          <w:tcPr>
            <w:tcW w:w="4068" w:type="dxa"/>
          </w:tcPr>
          <w:p w14:paraId="7F70213C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Projekt</w:t>
            </w:r>
            <w:r w:rsidRPr="00F20189">
              <w:rPr>
                <w:b/>
                <w:bCs/>
              </w:rPr>
              <w:t xml:space="preserve"> </w:t>
            </w:r>
          </w:p>
        </w:tc>
        <w:tc>
          <w:tcPr>
            <w:tcW w:w="5538" w:type="dxa"/>
          </w:tcPr>
          <w:p w14:paraId="0BB7E81F" w14:textId="5B03E258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t>BMI-Rechner</w:t>
            </w:r>
          </w:p>
        </w:tc>
      </w:tr>
      <w:tr w:rsidR="00B94BD9" w:rsidRPr="00F20189" w14:paraId="147D88EB" w14:textId="77777777" w:rsidTr="0041066D">
        <w:tc>
          <w:tcPr>
            <w:tcW w:w="4068" w:type="dxa"/>
          </w:tcPr>
          <w:p w14:paraId="154A434D" w14:textId="77777777" w:rsidR="00B94BD9" w:rsidRPr="00F20189" w:rsidRDefault="00B94BD9" w:rsidP="00D02545">
            <w:pPr>
              <w:spacing w:before="40" w:after="40"/>
              <w:rPr>
                <w:b/>
                <w:b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 xml:space="preserve">Phase / Teilabschnitt </w:t>
            </w:r>
            <w:r w:rsidR="005B4386" w:rsidRPr="00F20189">
              <w:rPr>
                <w:i/>
                <w:iCs/>
              </w:rPr>
              <w:t>(</w:t>
            </w:r>
            <w:r w:rsidR="00D02545">
              <w:rPr>
                <w:i/>
                <w:iCs/>
              </w:rPr>
              <w:t>IPERKA</w:t>
            </w:r>
            <w:r w:rsidR="005B4386" w:rsidRPr="00F20189">
              <w:rPr>
                <w:i/>
                <w:iCs/>
              </w:rPr>
              <w:t>)</w:t>
            </w:r>
          </w:p>
        </w:tc>
        <w:tc>
          <w:tcPr>
            <w:tcW w:w="5538" w:type="dxa"/>
          </w:tcPr>
          <w:p w14:paraId="5D049964" w14:textId="3F0F26F5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K</w:t>
            </w:r>
          </w:p>
        </w:tc>
      </w:tr>
      <w:tr w:rsidR="00B94BD9" w:rsidRPr="00F20189" w14:paraId="2E234BF1" w14:textId="77777777" w:rsidTr="0041066D">
        <w:tc>
          <w:tcPr>
            <w:tcW w:w="4068" w:type="dxa"/>
          </w:tcPr>
          <w:p w14:paraId="2EFA4EF4" w14:textId="77777777" w:rsidR="00B94BD9" w:rsidRPr="00F20189" w:rsidRDefault="00B94BD9">
            <w:pPr>
              <w:spacing w:before="40" w:after="40"/>
              <w:rPr>
                <w:b/>
                <w:b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 xml:space="preserve">Version </w:t>
            </w:r>
            <w:r w:rsidRPr="00F20189">
              <w:rPr>
                <w:i/>
                <w:iCs/>
              </w:rPr>
              <w:t>(getestete Programmversion)</w:t>
            </w:r>
          </w:p>
        </w:tc>
        <w:tc>
          <w:tcPr>
            <w:tcW w:w="5538" w:type="dxa"/>
          </w:tcPr>
          <w:p w14:paraId="53B3A73A" w14:textId="43564871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1.0</w:t>
            </w:r>
          </w:p>
        </w:tc>
      </w:tr>
      <w:tr w:rsidR="00B94BD9" w:rsidRPr="00F20189" w14:paraId="63AA6CC3" w14:textId="77777777" w:rsidTr="0041066D">
        <w:tc>
          <w:tcPr>
            <w:tcW w:w="4068" w:type="dxa"/>
          </w:tcPr>
          <w:p w14:paraId="1B25174C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Projekt-Code</w:t>
            </w:r>
            <w:r w:rsidRPr="00F20189">
              <w:rPr>
                <w:b/>
                <w:bCs/>
              </w:rPr>
              <w:t xml:space="preserve"> </w:t>
            </w:r>
            <w:r w:rsidRPr="00F20189">
              <w:rPr>
                <w:i/>
                <w:iCs/>
              </w:rPr>
              <w:t>(Nur falls vorhanden)</w:t>
            </w:r>
          </w:p>
        </w:tc>
        <w:tc>
          <w:tcPr>
            <w:tcW w:w="5538" w:type="dxa"/>
          </w:tcPr>
          <w:p w14:paraId="78FB81AB" w14:textId="6025DCCF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B94BD9" w:rsidRPr="00F20189" w14:paraId="2D7F1D31" w14:textId="77777777" w:rsidTr="0041066D">
        <w:tc>
          <w:tcPr>
            <w:tcW w:w="4068" w:type="dxa"/>
          </w:tcPr>
          <w:p w14:paraId="1C1B678F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Projektleiter</w:t>
            </w:r>
            <w:r w:rsidRPr="00F20189">
              <w:rPr>
                <w:b/>
                <w:bCs/>
              </w:rPr>
              <w:t xml:space="preserve"> </w:t>
            </w:r>
            <w:r w:rsidRPr="00F20189">
              <w:rPr>
                <w:i/>
                <w:iCs/>
              </w:rPr>
              <w:t>(Leiter des Projekts)</w:t>
            </w:r>
          </w:p>
        </w:tc>
        <w:tc>
          <w:tcPr>
            <w:tcW w:w="5538" w:type="dxa"/>
          </w:tcPr>
          <w:p w14:paraId="62608FF2" w14:textId="2794CF29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Hans Muster</w:t>
            </w:r>
          </w:p>
        </w:tc>
      </w:tr>
      <w:tr w:rsidR="00B94BD9" w:rsidRPr="00F20189" w14:paraId="7D4E5907" w14:textId="77777777" w:rsidTr="0041066D">
        <w:tc>
          <w:tcPr>
            <w:tcW w:w="4068" w:type="dxa"/>
          </w:tcPr>
          <w:p w14:paraId="008FB852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Fachlicher Ansprechpartner</w:t>
            </w:r>
            <w:r w:rsidRPr="00F20189">
              <w:rPr>
                <w:b/>
                <w:bCs/>
              </w:rPr>
              <w:t xml:space="preserve"> </w:t>
            </w:r>
            <w:r w:rsidRPr="00F20189">
              <w:rPr>
                <w:i/>
                <w:iCs/>
              </w:rPr>
              <w:t>(Namen der oder des fachlichen Ansprechpartners)</w:t>
            </w:r>
          </w:p>
        </w:tc>
        <w:tc>
          <w:tcPr>
            <w:tcW w:w="5538" w:type="dxa"/>
          </w:tcPr>
          <w:p w14:paraId="249EDB43" w14:textId="12DC2932" w:rsidR="00B94BD9" w:rsidRPr="00F20189" w:rsidRDefault="00CF7C3A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Fitness2Go</w:t>
            </w:r>
          </w:p>
        </w:tc>
      </w:tr>
      <w:tr w:rsidR="00B94BD9" w:rsidRPr="00F20189" w14:paraId="49CEE2C1" w14:textId="77777777" w:rsidTr="0041066D">
        <w:tc>
          <w:tcPr>
            <w:tcW w:w="4068" w:type="dxa"/>
          </w:tcPr>
          <w:p w14:paraId="41BA5605" w14:textId="77777777" w:rsidR="00B94BD9" w:rsidRPr="00F20189" w:rsidRDefault="00B94BD9">
            <w:pPr>
              <w:spacing w:before="40" w:after="40"/>
              <w:rPr>
                <w:b/>
                <w:b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 xml:space="preserve">Autor des Testprotokolls </w:t>
            </w:r>
          </w:p>
        </w:tc>
        <w:tc>
          <w:tcPr>
            <w:tcW w:w="5538" w:type="dxa"/>
          </w:tcPr>
          <w:p w14:paraId="2482D26A" w14:textId="14370601" w:rsidR="00B94BD9" w:rsidRPr="00F20189" w:rsidRDefault="00C66641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Hans Muster</w:t>
            </w:r>
          </w:p>
        </w:tc>
      </w:tr>
      <w:tr w:rsidR="00212B2C" w:rsidRPr="00F20189" w14:paraId="4CF01306" w14:textId="77777777" w:rsidTr="005E57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DF370" w14:textId="77777777" w:rsidR="00212B2C" w:rsidRPr="00F20189" w:rsidRDefault="00E71CDF" w:rsidP="005E570D">
            <w:pPr>
              <w:spacing w:before="40" w:after="40"/>
            </w:pPr>
            <w:r>
              <w:rPr>
                <w:b/>
                <w:bCs/>
                <w:color w:val="008000"/>
              </w:rPr>
              <w:t>Test</w:t>
            </w:r>
            <w:r w:rsidR="00212B2C">
              <w:rPr>
                <w:b/>
                <w:bCs/>
                <w:color w:val="008000"/>
              </w:rPr>
              <w:t>d</w:t>
            </w:r>
            <w:r w:rsidR="00212B2C" w:rsidRPr="00F20189">
              <w:rPr>
                <w:b/>
                <w:bCs/>
                <w:color w:val="008000"/>
              </w:rPr>
              <w:t>atum</w:t>
            </w:r>
            <w:r w:rsidR="00212B2C" w:rsidRPr="00F20189">
              <w:rPr>
                <w:i/>
                <w:iCs/>
              </w:rPr>
              <w:t xml:space="preserve"> </w:t>
            </w:r>
          </w:p>
        </w:tc>
        <w:tc>
          <w:tcPr>
            <w:tcW w:w="5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0C3AF" w14:textId="4E2B863C" w:rsidR="00212B2C" w:rsidRPr="00F20189" w:rsidRDefault="00C66641" w:rsidP="005E570D">
            <w:pPr>
              <w:spacing w:before="40" w:after="40"/>
            </w:pPr>
            <w:r>
              <w:rPr>
                <w:i/>
                <w:iCs/>
              </w:rPr>
              <w:t>21.6.2017</w:t>
            </w:r>
          </w:p>
        </w:tc>
      </w:tr>
      <w:tr w:rsidR="00212B2C" w:rsidRPr="00F20189" w14:paraId="5D35D776" w14:textId="77777777" w:rsidTr="005E57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B029" w14:textId="77777777" w:rsidR="00212B2C" w:rsidRPr="00F20189" w:rsidRDefault="00212B2C" w:rsidP="005E570D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Name Tester / Testgruppe</w:t>
            </w:r>
          </w:p>
        </w:tc>
        <w:tc>
          <w:tcPr>
            <w:tcW w:w="5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0ECB6" w14:textId="2EEA0F6D" w:rsidR="00212B2C" w:rsidRPr="00F20189" w:rsidRDefault="00C66641" w:rsidP="005E570D">
            <w:pPr>
              <w:spacing w:before="40" w:after="40"/>
            </w:pPr>
            <w:r>
              <w:rPr>
                <w:i/>
                <w:iCs/>
              </w:rPr>
              <w:t>Julia Beispiel</w:t>
            </w:r>
          </w:p>
        </w:tc>
      </w:tr>
    </w:tbl>
    <w:p w14:paraId="75979F6F" w14:textId="77777777" w:rsidR="00B94BD9" w:rsidRPr="00F20189" w:rsidRDefault="00B94BD9"/>
    <w:p w14:paraId="54CC4FCC" w14:textId="2931607F" w:rsidR="0041066D" w:rsidRDefault="0041066D" w:rsidP="00B94BD9">
      <w:pPr>
        <w:pStyle w:val="berschrift2"/>
        <w:tabs>
          <w:tab w:val="num" w:pos="709"/>
        </w:tabs>
      </w:pPr>
      <w:bookmarkStart w:id="9" w:name="_Toc485303108"/>
      <w:bookmarkStart w:id="10" w:name="_Toc441971811"/>
      <w:r>
        <w:t xml:space="preserve">Testgruppe </w:t>
      </w:r>
      <w:bookmarkEnd w:id="9"/>
      <w:r w:rsidR="00BC17E3">
        <w:t>ungültige</w:t>
      </w:r>
      <w:r w:rsidR="00643E80">
        <w:t xml:space="preserve"> Eingaben </w:t>
      </w:r>
    </w:p>
    <w:p w14:paraId="3D1E234B" w14:textId="12903229" w:rsidR="0041066D" w:rsidRPr="00AC7E40" w:rsidRDefault="0041066D" w:rsidP="0041066D"/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835"/>
        <w:gridCol w:w="2835"/>
        <w:gridCol w:w="2976"/>
        <w:gridCol w:w="426"/>
      </w:tblGrid>
      <w:tr w:rsidR="0041066D" w:rsidRPr="00F20189" w14:paraId="3584DA1C" w14:textId="77777777" w:rsidTr="0041066D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CDA73" w14:textId="47F1F1C4" w:rsidR="0041066D" w:rsidRPr="00AC7E40" w:rsidRDefault="0041066D" w:rsidP="00F52CBC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  <w:r w:rsidR="00BC17E3">
              <w:rPr>
                <w:color w:val="008000"/>
              </w:rPr>
              <w:t xml:space="preserve"> Leere und unerlaubte </w:t>
            </w:r>
          </w:p>
          <w:p w14:paraId="61953E53" w14:textId="77777777" w:rsidR="0041066D" w:rsidRPr="00AC7E40" w:rsidRDefault="0041066D" w:rsidP="00F52CBC">
            <w:pPr>
              <w:rPr>
                <w:color w:val="008000"/>
              </w:rPr>
            </w:pPr>
          </w:p>
        </w:tc>
      </w:tr>
      <w:tr w:rsidR="0041066D" w:rsidRPr="00F20189" w14:paraId="344E388B" w14:textId="77777777" w:rsidTr="0041066D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0237C" w14:textId="34F9FEF7" w:rsidR="0041066D" w:rsidRPr="00AC7E40" w:rsidRDefault="0041066D" w:rsidP="000A5F3A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 w:rsidR="000A5F3A" w:rsidRPr="000A5F3A">
              <w:rPr>
                <w:iCs/>
              </w:rPr>
              <w:t>Maske muss immer zuerst leer sein.</w:t>
            </w:r>
          </w:p>
        </w:tc>
      </w:tr>
      <w:tr w:rsidR="0041066D" w:rsidRPr="00F20189" w14:paraId="105B11E0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37DC06EF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835" w:type="dxa"/>
          </w:tcPr>
          <w:p w14:paraId="0F02E1E2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835" w:type="dxa"/>
          </w:tcPr>
          <w:p w14:paraId="7CA05385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2DB10CE7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7C48CFDB" w14:textId="77777777" w:rsidR="0041066D" w:rsidRPr="00286A4C" w:rsidRDefault="0041066D" w:rsidP="00F52CBC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41066D" w:rsidRPr="00F20189" w14:paraId="49DFD022" w14:textId="77777777" w:rsidTr="000A5F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789"/>
        </w:trPr>
        <w:tc>
          <w:tcPr>
            <w:tcW w:w="483" w:type="dxa"/>
          </w:tcPr>
          <w:p w14:paraId="10C98808" w14:textId="050D2062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1E746397" w14:textId="7B9DDE8E" w:rsidR="0041066D" w:rsidRPr="000A5F3A" w:rsidRDefault="00F418F5" w:rsidP="00F52CBC">
            <w:pPr>
              <w:spacing w:before="40" w:after="40"/>
              <w:rPr>
                <w:bCs/>
              </w:rPr>
            </w:pPr>
            <w:r w:rsidRPr="000A5F3A">
              <w:rPr>
                <w:bCs/>
              </w:rPr>
              <w:t>Keine Felder ausgefüllt</w:t>
            </w:r>
          </w:p>
        </w:tc>
        <w:tc>
          <w:tcPr>
            <w:tcW w:w="2835" w:type="dxa"/>
          </w:tcPr>
          <w:p w14:paraId="721D52AC" w14:textId="6916CDFF" w:rsidR="0041066D" w:rsidRPr="000A5F3A" w:rsidRDefault="000A5F3A" w:rsidP="00F52CBC">
            <w:pPr>
              <w:spacing w:before="40" w:after="40"/>
              <w:rPr>
                <w:bCs/>
              </w:rPr>
            </w:pPr>
            <w:r w:rsidRPr="000A5F3A">
              <w:rPr>
                <w:bCs/>
              </w:rPr>
              <w:t>Hinweis-M</w:t>
            </w:r>
            <w:r w:rsidR="00F418F5" w:rsidRPr="000A5F3A">
              <w:rPr>
                <w:bCs/>
              </w:rPr>
              <w:t xml:space="preserve">eldung: </w:t>
            </w:r>
            <w:r w:rsidRPr="000A5F3A">
              <w:rPr>
                <w:bCs/>
              </w:rPr>
              <w:t>Felder ausfüllen. Dabei wird nichts gerechnet.</w:t>
            </w:r>
          </w:p>
        </w:tc>
        <w:tc>
          <w:tcPr>
            <w:tcW w:w="2976" w:type="dxa"/>
          </w:tcPr>
          <w:p w14:paraId="69F980E0" w14:textId="77777777" w:rsidR="0041066D" w:rsidRPr="009247D7" w:rsidRDefault="00212B2C" w:rsidP="00F52CBC">
            <w:pPr>
              <w:spacing w:before="40" w:after="40"/>
              <w:rPr>
                <w:bCs/>
                <w:i/>
              </w:rPr>
            </w:pPr>
            <w:r w:rsidRPr="00F20189">
              <w:rPr>
                <w:i/>
                <w:iCs/>
              </w:rPr>
              <w:t>(</w:t>
            </w:r>
            <w:r>
              <w:rPr>
                <w:i/>
                <w:iCs/>
              </w:rPr>
              <w:t>vom Tester auszufüllen</w:t>
            </w:r>
            <w:r w:rsidRPr="00F20189">
              <w:rPr>
                <w:i/>
                <w:iCs/>
              </w:rPr>
              <w:t>)</w:t>
            </w:r>
          </w:p>
        </w:tc>
        <w:tc>
          <w:tcPr>
            <w:tcW w:w="426" w:type="dxa"/>
          </w:tcPr>
          <w:p w14:paraId="23D1FCE6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2EB1DBC5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2A407441" w14:textId="63A00985" w:rsidR="0041066D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05B8BB88" w14:textId="5706A2D2" w:rsidR="0041066D" w:rsidRPr="000A5F3A" w:rsidRDefault="000A5F3A" w:rsidP="00F52CBC">
            <w:pPr>
              <w:spacing w:before="40" w:after="40"/>
              <w:rPr>
                <w:bCs/>
              </w:rPr>
            </w:pPr>
            <w:r>
              <w:rPr>
                <w:bCs/>
              </w:rPr>
              <w:t>Eingaben für Geschlecht, Grösse, Gewicht, welcher den Datentyp nicht entspricht</w:t>
            </w:r>
          </w:p>
        </w:tc>
        <w:tc>
          <w:tcPr>
            <w:tcW w:w="2835" w:type="dxa"/>
          </w:tcPr>
          <w:p w14:paraId="1AFF02B0" w14:textId="335451E3" w:rsidR="0041066D" w:rsidRPr="000A5F3A" w:rsidRDefault="000A5F3A" w:rsidP="00F52CBC">
            <w:pPr>
              <w:spacing w:before="40" w:after="40"/>
              <w:rPr>
                <w:bCs/>
              </w:rPr>
            </w:pPr>
            <w:r w:rsidRPr="000A5F3A">
              <w:rPr>
                <w:bCs/>
              </w:rPr>
              <w:t>Hinweis-Meldung</w:t>
            </w:r>
            <w:r>
              <w:rPr>
                <w:bCs/>
              </w:rPr>
              <w:t>: Unerlaubte Eingabe</w:t>
            </w:r>
          </w:p>
        </w:tc>
        <w:tc>
          <w:tcPr>
            <w:tcW w:w="2976" w:type="dxa"/>
          </w:tcPr>
          <w:p w14:paraId="4416C8D8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3923D512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76090291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7848F24C" w14:textId="0D9A1CD2" w:rsidR="0041066D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218456BB" w14:textId="60F9A268" w:rsidR="0041066D" w:rsidRPr="000A5F3A" w:rsidRDefault="000A5F3A" w:rsidP="00F52CBC">
            <w:pPr>
              <w:spacing w:before="40" w:after="40"/>
              <w:rPr>
                <w:bCs/>
              </w:rPr>
            </w:pPr>
            <w:r>
              <w:rPr>
                <w:bCs/>
              </w:rPr>
              <w:t xml:space="preserve">Negative Eingaben für </w:t>
            </w:r>
            <w:r>
              <w:rPr>
                <w:bCs/>
              </w:rPr>
              <w:t>Geschlecht, Grösse, Gewicht</w:t>
            </w:r>
          </w:p>
        </w:tc>
        <w:tc>
          <w:tcPr>
            <w:tcW w:w="2835" w:type="dxa"/>
          </w:tcPr>
          <w:p w14:paraId="6D0006FE" w14:textId="794E9763" w:rsidR="0041066D" w:rsidRPr="000A5F3A" w:rsidRDefault="000A5F3A" w:rsidP="00F52CBC">
            <w:pPr>
              <w:spacing w:before="40" w:after="40"/>
              <w:rPr>
                <w:bCs/>
              </w:rPr>
            </w:pPr>
            <w:r w:rsidRPr="000A5F3A">
              <w:rPr>
                <w:bCs/>
              </w:rPr>
              <w:t>Hinweis-Meldung</w:t>
            </w:r>
            <w:r>
              <w:rPr>
                <w:bCs/>
              </w:rPr>
              <w:t>: Unerlaubte Eingabe</w:t>
            </w:r>
          </w:p>
        </w:tc>
        <w:tc>
          <w:tcPr>
            <w:tcW w:w="2976" w:type="dxa"/>
          </w:tcPr>
          <w:p w14:paraId="35192DEB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22035CBA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3299CF0C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2B45AF4" w14:textId="6C504E2C" w:rsidR="0041066D" w:rsidRDefault="000A5F3A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35" w:type="dxa"/>
          </w:tcPr>
          <w:p w14:paraId="6C121A3B" w14:textId="1848937A" w:rsidR="0041066D" w:rsidRPr="000A5F3A" w:rsidRDefault="000A5F3A" w:rsidP="00F52CBC">
            <w:pPr>
              <w:spacing w:before="40" w:after="40"/>
              <w:rPr>
                <w:bCs/>
              </w:rPr>
            </w:pPr>
            <w:r>
              <w:rPr>
                <w:bCs/>
              </w:rPr>
              <w:t xml:space="preserve">Division by Zero: </w:t>
            </w:r>
            <w:r w:rsidR="009F3DEE">
              <w:rPr>
                <w:bCs/>
              </w:rPr>
              <w:t>Grösse = 0</w:t>
            </w:r>
          </w:p>
        </w:tc>
        <w:tc>
          <w:tcPr>
            <w:tcW w:w="2835" w:type="dxa"/>
          </w:tcPr>
          <w:p w14:paraId="0D85303D" w14:textId="3F51E20A" w:rsidR="0041066D" w:rsidRPr="000A5F3A" w:rsidRDefault="000A5F3A" w:rsidP="00F52CBC">
            <w:pPr>
              <w:spacing w:before="40" w:after="40"/>
              <w:rPr>
                <w:bCs/>
              </w:rPr>
            </w:pPr>
            <w:r w:rsidRPr="000A5F3A">
              <w:rPr>
                <w:bCs/>
              </w:rPr>
              <w:t>Hinweis-Meldung</w:t>
            </w:r>
            <w:r>
              <w:rPr>
                <w:bCs/>
              </w:rPr>
              <w:t>: Unerlaubte Eingabe</w:t>
            </w:r>
          </w:p>
        </w:tc>
        <w:tc>
          <w:tcPr>
            <w:tcW w:w="2976" w:type="dxa"/>
          </w:tcPr>
          <w:p w14:paraId="49984FBA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73377BEB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</w:tbl>
    <w:p w14:paraId="51A8CFC2" w14:textId="77777777" w:rsidR="0041066D" w:rsidRPr="00F20189" w:rsidRDefault="0041066D" w:rsidP="0041066D"/>
    <w:p w14:paraId="54371B7E" w14:textId="6B3EDC3E" w:rsidR="0041066D" w:rsidRDefault="0041066D" w:rsidP="00B94BD9">
      <w:pPr>
        <w:pStyle w:val="berschrift2"/>
        <w:tabs>
          <w:tab w:val="num" w:pos="709"/>
        </w:tabs>
        <w:jc w:val="both"/>
      </w:pPr>
      <w:bookmarkStart w:id="11" w:name="_Toc485303109"/>
      <w:r>
        <w:t xml:space="preserve">Testgruppe </w:t>
      </w:r>
      <w:bookmarkEnd w:id="11"/>
      <w:r w:rsidR="00643E80">
        <w:t>BMI Männer</w:t>
      </w:r>
    </w:p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835"/>
        <w:gridCol w:w="2835"/>
        <w:gridCol w:w="2976"/>
        <w:gridCol w:w="426"/>
      </w:tblGrid>
      <w:tr w:rsidR="0041066D" w:rsidRPr="00F20189" w14:paraId="7F4725D6" w14:textId="77777777" w:rsidTr="0041066D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69EB1" w14:textId="7CC9EA95" w:rsidR="0041066D" w:rsidRPr="00AC7E40" w:rsidRDefault="0041066D" w:rsidP="00F52CBC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  <w:r w:rsidR="00915985">
              <w:rPr>
                <w:color w:val="008000"/>
              </w:rPr>
              <w:t xml:space="preserve"> Überprüfung des Berechnungsalgorithmus für männlichen BMI</w:t>
            </w:r>
          </w:p>
          <w:p w14:paraId="21A2D80D" w14:textId="77777777" w:rsidR="0041066D" w:rsidRPr="00AC7E40" w:rsidRDefault="0041066D" w:rsidP="00F52CBC">
            <w:pPr>
              <w:rPr>
                <w:color w:val="008000"/>
              </w:rPr>
            </w:pPr>
          </w:p>
        </w:tc>
      </w:tr>
      <w:tr w:rsidR="0041066D" w:rsidRPr="00F20189" w14:paraId="3D121AC4" w14:textId="77777777" w:rsidTr="0041066D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8F01" w14:textId="0F92C761" w:rsidR="0041066D" w:rsidRPr="00AC7E40" w:rsidRDefault="0041066D" w:rsidP="00F52CBC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 w:rsidR="00653784">
              <w:rPr>
                <w:color w:val="008000"/>
              </w:rPr>
              <w:t>Geschlecht immer auf m.</w:t>
            </w:r>
          </w:p>
        </w:tc>
      </w:tr>
      <w:tr w:rsidR="0041066D" w:rsidRPr="00F20189" w14:paraId="4E9113F8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7A999F46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835" w:type="dxa"/>
          </w:tcPr>
          <w:p w14:paraId="72804AF8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835" w:type="dxa"/>
          </w:tcPr>
          <w:p w14:paraId="3EC906C0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4114DAED" w14:textId="77777777" w:rsidR="0041066D" w:rsidRPr="00F20189" w:rsidRDefault="0041066D" w:rsidP="00F52CBC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581F9482" w14:textId="77777777" w:rsidR="0041066D" w:rsidRPr="00286A4C" w:rsidRDefault="0041066D" w:rsidP="00F52CBC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41066D" w:rsidRPr="00F20189" w14:paraId="1CAE4068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2EB7FBA5" w14:textId="5FD3DC6D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633DA7A8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4F55B325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25C6677D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477CE01B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61002AA5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63E98C07" w14:textId="5DBC37E8" w:rsidR="0041066D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11ADD5DE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54F259A6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70661164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16B60C3C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54C170A1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E70D567" w14:textId="18B9B838" w:rsidR="0041066D" w:rsidRDefault="0041066D" w:rsidP="00F52CBC">
            <w:pPr>
              <w:spacing w:before="40" w:after="40"/>
              <w:rPr>
                <w:b/>
                <w:bCs/>
              </w:rPr>
            </w:pPr>
            <w:bookmarkStart w:id="12" w:name="_GoBack"/>
            <w:bookmarkEnd w:id="12"/>
            <w:r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29B7CBFA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0B18FD75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58C0177E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5C521A22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  <w:tr w:rsidR="0041066D" w:rsidRPr="00F20189" w14:paraId="7D073AAB" w14:textId="77777777" w:rsidTr="004106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1C0AA802" w14:textId="77777777" w:rsidR="0041066D" w:rsidRDefault="0041066D" w:rsidP="00F52CB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835" w:type="dxa"/>
          </w:tcPr>
          <w:p w14:paraId="5FDC0E32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18197A38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247278F5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569714D6" w14:textId="77777777" w:rsidR="0041066D" w:rsidRPr="00F20189" w:rsidRDefault="0041066D" w:rsidP="00F52CBC">
            <w:pPr>
              <w:spacing w:before="40" w:after="40"/>
              <w:rPr>
                <w:b/>
                <w:bCs/>
              </w:rPr>
            </w:pPr>
          </w:p>
        </w:tc>
      </w:tr>
    </w:tbl>
    <w:p w14:paraId="1962A5AA" w14:textId="77777777" w:rsidR="0041066D" w:rsidRDefault="0041066D" w:rsidP="0041066D"/>
    <w:p w14:paraId="787A21D4" w14:textId="77777777" w:rsidR="0041066D" w:rsidRDefault="0041066D" w:rsidP="0041066D"/>
    <w:p w14:paraId="082149AB" w14:textId="3F63BE05" w:rsidR="00653784" w:rsidRDefault="00653784" w:rsidP="00653784">
      <w:pPr>
        <w:pStyle w:val="berschrift2"/>
        <w:tabs>
          <w:tab w:val="num" w:pos="709"/>
        </w:tabs>
        <w:jc w:val="both"/>
      </w:pPr>
      <w:r>
        <w:lastRenderedPageBreak/>
        <w:t xml:space="preserve">Testgruppe </w:t>
      </w:r>
      <w:r>
        <w:t>Usability</w:t>
      </w:r>
    </w:p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835"/>
        <w:gridCol w:w="2835"/>
        <w:gridCol w:w="2976"/>
        <w:gridCol w:w="426"/>
      </w:tblGrid>
      <w:tr w:rsidR="00653784" w:rsidRPr="00F20189" w14:paraId="1DC4E5D1" w14:textId="77777777" w:rsidTr="00F52694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3D082" w14:textId="64AFCC39" w:rsidR="00653784" w:rsidRPr="00AC7E40" w:rsidRDefault="00653784" w:rsidP="00F52694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  <w:r>
              <w:rPr>
                <w:color w:val="008000"/>
              </w:rPr>
              <w:t xml:space="preserve"> Überprüfung </w:t>
            </w:r>
            <w:r>
              <w:rPr>
                <w:color w:val="008000"/>
              </w:rPr>
              <w:t>der Meldung/Berechnung aufgrund der Geschlechtswahl.</w:t>
            </w:r>
          </w:p>
          <w:p w14:paraId="1332C539" w14:textId="77777777" w:rsidR="00653784" w:rsidRPr="00AC7E40" w:rsidRDefault="00653784" w:rsidP="00F52694">
            <w:pPr>
              <w:rPr>
                <w:color w:val="008000"/>
              </w:rPr>
            </w:pPr>
          </w:p>
        </w:tc>
      </w:tr>
      <w:tr w:rsidR="00653784" w:rsidRPr="00F20189" w14:paraId="1A7EB72C" w14:textId="77777777" w:rsidTr="00F52694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3659" w14:textId="59A5F90A" w:rsidR="00653784" w:rsidRPr="00AC7E40" w:rsidRDefault="00653784" w:rsidP="00F52694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>
              <w:rPr>
                <w:color w:val="008000"/>
              </w:rPr>
              <w:t>Ges</w:t>
            </w:r>
            <w:r w:rsidR="00D52FE5">
              <w:rPr>
                <w:color w:val="008000"/>
              </w:rPr>
              <w:t>chlecht m oder w</w:t>
            </w:r>
          </w:p>
        </w:tc>
      </w:tr>
      <w:tr w:rsidR="00653784" w:rsidRPr="00F20189" w14:paraId="5CB27B1F" w14:textId="77777777" w:rsidTr="00F526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0A45C75D" w14:textId="77777777" w:rsidR="00653784" w:rsidRPr="00F20189" w:rsidRDefault="00653784" w:rsidP="00F52694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835" w:type="dxa"/>
          </w:tcPr>
          <w:p w14:paraId="31FDECFD" w14:textId="77777777" w:rsidR="00653784" w:rsidRPr="00F20189" w:rsidRDefault="00653784" w:rsidP="00F52694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835" w:type="dxa"/>
          </w:tcPr>
          <w:p w14:paraId="75797435" w14:textId="77777777" w:rsidR="00653784" w:rsidRPr="00F20189" w:rsidRDefault="00653784" w:rsidP="00F52694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4F6C0E56" w14:textId="77777777" w:rsidR="00653784" w:rsidRPr="00F20189" w:rsidRDefault="00653784" w:rsidP="00F52694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7F6EE775" w14:textId="77777777" w:rsidR="00653784" w:rsidRPr="00286A4C" w:rsidRDefault="00653784" w:rsidP="00F52694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653784" w:rsidRPr="00F20189" w14:paraId="3A1F3A1A" w14:textId="77777777" w:rsidTr="00F526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462A4BC6" w14:textId="57D8C1AC" w:rsidR="00653784" w:rsidRPr="00F20189" w:rsidRDefault="00653784" w:rsidP="00F52694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5FA9B9E7" w14:textId="4FDD41B4" w:rsidR="00653784" w:rsidRPr="00A43FE6" w:rsidRDefault="00A43FE6" w:rsidP="00F52694">
            <w:pPr>
              <w:spacing w:before="40" w:after="40"/>
              <w:rPr>
                <w:bCs/>
              </w:rPr>
            </w:pPr>
            <w:r w:rsidRPr="00A43FE6">
              <w:rPr>
                <w:bCs/>
              </w:rPr>
              <w:t>Geschlecht = m, gültige Angaben zu Grösse, Geschlecht</w:t>
            </w:r>
          </w:p>
        </w:tc>
        <w:tc>
          <w:tcPr>
            <w:tcW w:w="2835" w:type="dxa"/>
          </w:tcPr>
          <w:p w14:paraId="0D4DBDFE" w14:textId="762E64EA" w:rsidR="00653784" w:rsidRPr="00A43FE6" w:rsidRDefault="00A43FE6" w:rsidP="00F52694">
            <w:pPr>
              <w:spacing w:before="40" w:after="40"/>
              <w:rPr>
                <w:bCs/>
              </w:rPr>
            </w:pPr>
            <w:r w:rsidRPr="00A43FE6">
              <w:rPr>
                <w:bCs/>
              </w:rPr>
              <w:t xml:space="preserve">Die Berechnung gibt den BMI für eine </w:t>
            </w:r>
            <w:r w:rsidRPr="00A43FE6">
              <w:rPr>
                <w:bCs/>
                <w:u w:val="single"/>
              </w:rPr>
              <w:t>männliche</w:t>
            </w:r>
            <w:r w:rsidRPr="00A43FE6">
              <w:rPr>
                <w:bCs/>
              </w:rPr>
              <w:t xml:space="preserve"> Person an.</w:t>
            </w:r>
          </w:p>
        </w:tc>
        <w:tc>
          <w:tcPr>
            <w:tcW w:w="2976" w:type="dxa"/>
          </w:tcPr>
          <w:p w14:paraId="7A7E8266" w14:textId="77777777" w:rsidR="00653784" w:rsidRPr="00F20189" w:rsidRDefault="00653784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625D8E0B" w14:textId="77777777" w:rsidR="00653784" w:rsidRPr="00F20189" w:rsidRDefault="00653784" w:rsidP="00F52694">
            <w:pPr>
              <w:spacing w:before="40" w:after="40"/>
              <w:rPr>
                <w:b/>
                <w:bCs/>
              </w:rPr>
            </w:pPr>
          </w:p>
        </w:tc>
      </w:tr>
      <w:tr w:rsidR="00A43FE6" w:rsidRPr="00F20189" w14:paraId="2E0354E7" w14:textId="77777777" w:rsidTr="00F526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B04C5D2" w14:textId="318AD048" w:rsidR="00A43FE6" w:rsidRDefault="00A43FE6" w:rsidP="00F52694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6125E2FA" w14:textId="02C385D3" w:rsidR="00A43FE6" w:rsidRPr="00A43FE6" w:rsidRDefault="00A43FE6" w:rsidP="00F52694">
            <w:pPr>
              <w:spacing w:before="40" w:after="40"/>
              <w:rPr>
                <w:bCs/>
              </w:rPr>
            </w:pPr>
            <w:r w:rsidRPr="00A43FE6">
              <w:rPr>
                <w:bCs/>
              </w:rPr>
              <w:t>Geschlecht = w, gültige Angaben zu Grösse, Geschlecht</w:t>
            </w:r>
          </w:p>
        </w:tc>
        <w:tc>
          <w:tcPr>
            <w:tcW w:w="2835" w:type="dxa"/>
          </w:tcPr>
          <w:p w14:paraId="05817AEC" w14:textId="4EBB52C6" w:rsidR="00A43FE6" w:rsidRPr="00A43FE6" w:rsidRDefault="00A43FE6" w:rsidP="00A43FE6">
            <w:pPr>
              <w:spacing w:before="40" w:after="40"/>
              <w:rPr>
                <w:bCs/>
              </w:rPr>
            </w:pPr>
            <w:r w:rsidRPr="00A43FE6">
              <w:rPr>
                <w:bCs/>
              </w:rPr>
              <w:t xml:space="preserve">Die Berechnung gibt den BMI für eine </w:t>
            </w:r>
            <w:r w:rsidRPr="00A43FE6">
              <w:rPr>
                <w:bCs/>
                <w:u w:val="single"/>
              </w:rPr>
              <w:t>weibliche</w:t>
            </w:r>
            <w:r w:rsidRPr="00A43FE6">
              <w:rPr>
                <w:bCs/>
              </w:rPr>
              <w:t xml:space="preserve"> Person an.</w:t>
            </w:r>
          </w:p>
        </w:tc>
        <w:tc>
          <w:tcPr>
            <w:tcW w:w="2976" w:type="dxa"/>
          </w:tcPr>
          <w:p w14:paraId="53556B00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0EF6D2D8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</w:tr>
      <w:tr w:rsidR="00A43FE6" w:rsidRPr="00F20189" w14:paraId="4FF7145C" w14:textId="77777777" w:rsidTr="00F526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0DCF0BE" w14:textId="35652A1B" w:rsidR="00A43FE6" w:rsidRDefault="00A43FE6" w:rsidP="00F52694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470C8629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4683A444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4341A895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48ED3AD7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</w:tr>
      <w:tr w:rsidR="00A43FE6" w:rsidRPr="00F20189" w14:paraId="4C080AC0" w14:textId="77777777" w:rsidTr="00F526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4D4E77C" w14:textId="77777777" w:rsidR="00A43FE6" w:rsidRDefault="00A43FE6" w:rsidP="00F52694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835" w:type="dxa"/>
          </w:tcPr>
          <w:p w14:paraId="06C166A1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835" w:type="dxa"/>
          </w:tcPr>
          <w:p w14:paraId="448AD527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976" w:type="dxa"/>
          </w:tcPr>
          <w:p w14:paraId="1D200885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26" w:type="dxa"/>
          </w:tcPr>
          <w:p w14:paraId="70F39780" w14:textId="77777777" w:rsidR="00A43FE6" w:rsidRPr="00F20189" w:rsidRDefault="00A43FE6" w:rsidP="00F52694">
            <w:pPr>
              <w:spacing w:before="40" w:after="40"/>
              <w:rPr>
                <w:b/>
                <w:bCs/>
              </w:rPr>
            </w:pPr>
          </w:p>
        </w:tc>
      </w:tr>
    </w:tbl>
    <w:p w14:paraId="6B914E53" w14:textId="77777777" w:rsidR="00653784" w:rsidRDefault="00653784" w:rsidP="00653784"/>
    <w:p w14:paraId="4076B98B" w14:textId="77777777" w:rsidR="00653784" w:rsidRDefault="00653784" w:rsidP="00653784"/>
    <w:p w14:paraId="0070AF44" w14:textId="5DB51CDE" w:rsidR="0041066D" w:rsidRDefault="0041066D" w:rsidP="0041066D"/>
    <w:p w14:paraId="7E0070E2" w14:textId="77777777" w:rsidR="0041066D" w:rsidRPr="00F20189" w:rsidRDefault="0041066D" w:rsidP="0041066D"/>
    <w:p w14:paraId="71F77C3F" w14:textId="77777777" w:rsidR="00B94BD9" w:rsidRPr="00F20189" w:rsidRDefault="00AF1039" w:rsidP="00B94BD9">
      <w:pPr>
        <w:pStyle w:val="berschrift2"/>
        <w:tabs>
          <w:tab w:val="num" w:pos="709"/>
        </w:tabs>
      </w:pPr>
      <w:r>
        <w:br w:type="page"/>
      </w:r>
      <w:bookmarkStart w:id="13" w:name="_Toc485303110"/>
      <w:r w:rsidR="00B94BD9" w:rsidRPr="00F20189">
        <w:lastRenderedPageBreak/>
        <w:t>Review des Tests</w:t>
      </w:r>
      <w:bookmarkEnd w:id="10"/>
      <w:bookmarkEnd w:id="13"/>
    </w:p>
    <w:p w14:paraId="3E6662B7" w14:textId="77777777" w:rsidR="00B94BD9" w:rsidRPr="00F20189" w:rsidRDefault="00B94BD9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597"/>
      </w:tblGrid>
      <w:tr w:rsidR="00B94BD9" w:rsidRPr="00F20189" w14:paraId="2501054B" w14:textId="77777777">
        <w:trPr>
          <w:tblHeader/>
        </w:trPr>
        <w:tc>
          <w:tcPr>
            <w:tcW w:w="9597" w:type="dxa"/>
            <w:tcBorders>
              <w:top w:val="single" w:sz="6" w:space="0" w:color="auto"/>
              <w:bottom w:val="nil"/>
            </w:tcBorders>
          </w:tcPr>
          <w:p w14:paraId="78E5DA9F" w14:textId="77777777" w:rsidR="00B94BD9" w:rsidRPr="00545C52" w:rsidRDefault="00B94BD9">
            <w:r w:rsidRPr="00F20189">
              <w:rPr>
                <w:i/>
                <w:iCs/>
              </w:rPr>
              <w:t xml:space="preserve">Was kann aus dem Test gelernt werden? Welche Dinge kann man vielleicht beim </w:t>
            </w:r>
            <w:r w:rsidR="005165AF" w:rsidRPr="00F20189">
              <w:rPr>
                <w:i/>
                <w:iCs/>
              </w:rPr>
              <w:t>nächsten</w:t>
            </w:r>
            <w:r w:rsidRPr="00F20189">
              <w:rPr>
                <w:i/>
                <w:iCs/>
              </w:rPr>
              <w:t xml:space="preserve"> Test effizienter </w:t>
            </w:r>
            <w:r w:rsidR="005165AF" w:rsidRPr="00F20189">
              <w:rPr>
                <w:i/>
                <w:iCs/>
              </w:rPr>
              <w:t>lösen</w:t>
            </w:r>
            <w:r w:rsidRPr="00F20189">
              <w:rPr>
                <w:i/>
                <w:iCs/>
              </w:rPr>
              <w:t>?</w:t>
            </w:r>
          </w:p>
        </w:tc>
      </w:tr>
      <w:tr w:rsidR="00B94BD9" w:rsidRPr="00F20189" w14:paraId="0ADE9D89" w14:textId="77777777">
        <w:tc>
          <w:tcPr>
            <w:tcW w:w="9597" w:type="dxa"/>
            <w:tcBorders>
              <w:top w:val="nil"/>
              <w:bottom w:val="single" w:sz="6" w:space="0" w:color="auto"/>
            </w:tcBorders>
          </w:tcPr>
          <w:p w14:paraId="3334C7B8" w14:textId="77777777" w:rsidR="00B94BD9" w:rsidRPr="00F20189" w:rsidRDefault="00B94BD9">
            <w:pPr>
              <w:rPr>
                <w:b/>
                <w:bCs/>
              </w:rPr>
            </w:pPr>
          </w:p>
        </w:tc>
      </w:tr>
    </w:tbl>
    <w:p w14:paraId="194E5362" w14:textId="77777777" w:rsidR="00B94BD9" w:rsidRPr="00F20189" w:rsidRDefault="00B94BD9"/>
    <w:p w14:paraId="6CE19C6F" w14:textId="77777777" w:rsidR="00B94BD9" w:rsidRPr="00F20189" w:rsidRDefault="005165AF">
      <w:pPr>
        <w:pStyle w:val="berschrift1"/>
      </w:pPr>
      <w:bookmarkStart w:id="14" w:name="_Toc485303111"/>
      <w:r>
        <w:t>Abnahme</w:t>
      </w:r>
      <w:bookmarkEnd w:id="1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597"/>
      </w:tblGrid>
      <w:tr w:rsidR="00B94BD9" w:rsidRPr="00F20189" w14:paraId="10FC2F8B" w14:textId="77777777">
        <w:tc>
          <w:tcPr>
            <w:tcW w:w="9597" w:type="dxa"/>
            <w:tcBorders>
              <w:top w:val="single" w:sz="6" w:space="0" w:color="auto"/>
              <w:bottom w:val="nil"/>
            </w:tcBorders>
          </w:tcPr>
          <w:p w14:paraId="263B3341" w14:textId="77777777" w:rsidR="00B94BD9" w:rsidRPr="00F20189" w:rsidRDefault="00B94BD9">
            <w:r w:rsidRPr="00F20189">
              <w:rPr>
                <w:i/>
                <w:iCs/>
              </w:rPr>
              <w:t>Alle verantwortlich</w:t>
            </w:r>
            <w:r w:rsidR="005165AF">
              <w:rPr>
                <w:i/>
                <w:iCs/>
              </w:rPr>
              <w:t>en Personen sollten den Test fü</w:t>
            </w:r>
            <w:r w:rsidRPr="00F20189">
              <w:rPr>
                <w:i/>
                <w:iCs/>
              </w:rPr>
              <w:t xml:space="preserve">r </w:t>
            </w:r>
            <w:r w:rsidR="005165AF">
              <w:rPr>
                <w:i/>
                <w:iCs/>
              </w:rPr>
              <w:t>durchgeführt erklä</w:t>
            </w:r>
            <w:r w:rsidRPr="00F20189">
              <w:rPr>
                <w:i/>
                <w:iCs/>
              </w:rPr>
              <w:t>ren. D</w:t>
            </w:r>
            <w:r w:rsidR="005165AF">
              <w:rPr>
                <w:i/>
                <w:iCs/>
              </w:rPr>
              <w:t>ies impliziert auch, dass alle Kernfunktionen</w:t>
            </w:r>
            <w:r w:rsidRPr="00F20189">
              <w:rPr>
                <w:i/>
                <w:iCs/>
              </w:rPr>
              <w:t xml:space="preserve"> getestet wurde</w:t>
            </w:r>
            <w:r w:rsidR="005165AF">
              <w:rPr>
                <w:i/>
                <w:iCs/>
              </w:rPr>
              <w:t>n</w:t>
            </w:r>
            <w:r w:rsidRPr="00F20189">
              <w:rPr>
                <w:i/>
                <w:iCs/>
              </w:rPr>
              <w:t xml:space="preserve">. Bitte auch die fachlichen Ansprechpartner </w:t>
            </w:r>
            <w:r w:rsidR="005165AF">
              <w:rPr>
                <w:i/>
                <w:iCs/>
              </w:rPr>
              <w:t>(Business)</w:t>
            </w:r>
            <w:r w:rsidRPr="00F20189">
              <w:rPr>
                <w:i/>
                <w:iCs/>
              </w:rPr>
              <w:t xml:space="preserve"> dieses Dokument unterschreiben</w:t>
            </w:r>
            <w:r w:rsidR="005165AF">
              <w:rPr>
                <w:i/>
                <w:iCs/>
              </w:rPr>
              <w:t>.</w:t>
            </w:r>
          </w:p>
          <w:p w14:paraId="482A11DD" w14:textId="77777777" w:rsidR="00B94BD9" w:rsidRPr="00F20189" w:rsidRDefault="00B94BD9">
            <w:pPr>
              <w:rPr>
                <w:u w:val="single"/>
              </w:rPr>
            </w:pPr>
          </w:p>
        </w:tc>
      </w:tr>
      <w:tr w:rsidR="00B94BD9" w:rsidRPr="00F20189" w14:paraId="0469A92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347"/>
        </w:trPr>
        <w:tc>
          <w:tcPr>
            <w:tcW w:w="9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89C52" w14:textId="77777777" w:rsidR="00B94BD9" w:rsidRPr="00F20189" w:rsidRDefault="00B94BD9">
            <w:pPr>
              <w:keepNext/>
              <w:keepLines/>
              <w:ind w:left="567" w:hanging="454"/>
              <w:rPr>
                <w:b/>
                <w:bCs/>
              </w:rPr>
            </w:pPr>
            <w:r w:rsidRPr="00F20189">
              <w:rPr>
                <w:b/>
                <w:bCs/>
              </w:rPr>
              <w:t>Der Test</w:t>
            </w:r>
          </w:p>
          <w:p w14:paraId="0651D1CE" w14:textId="77777777" w:rsidR="00B94BD9" w:rsidRPr="00F20189" w:rsidRDefault="00B94BD9">
            <w:pPr>
              <w:keepNext/>
              <w:keepLines/>
              <w:ind w:left="567" w:hanging="454"/>
              <w:rPr>
                <w:b/>
                <w:bCs/>
              </w:rPr>
            </w:pPr>
          </w:p>
          <w:p w14:paraId="0BEA816A" w14:textId="77777777" w:rsidR="00B94BD9" w:rsidRPr="00F20189" w:rsidRDefault="00B94BD9">
            <w:r w:rsidRPr="00F20189">
              <w:rPr>
                <w:color w:val="008000"/>
                <w:sz w:val="28"/>
                <w:szCs w:val="28"/>
              </w:rPr>
              <w:t>( )</w:t>
            </w:r>
            <w:r w:rsidRPr="00F20189">
              <w:tab/>
              <w:t>wird erfolgreich abgenommen.</w:t>
            </w:r>
          </w:p>
          <w:p w14:paraId="3E736E1D" w14:textId="77777777" w:rsidR="00B94BD9" w:rsidRPr="00F20189" w:rsidRDefault="00B94BD9"/>
          <w:p w14:paraId="6D54279F" w14:textId="77777777" w:rsidR="00B94BD9" w:rsidRPr="00F20189" w:rsidRDefault="00B94BD9">
            <w:r w:rsidRPr="00F20189">
              <w:rPr>
                <w:color w:val="008000"/>
                <w:sz w:val="28"/>
                <w:szCs w:val="28"/>
              </w:rPr>
              <w:t>( )</w:t>
            </w:r>
            <w:r w:rsidRPr="00F20189">
              <w:tab/>
              <w:t>wird eingeschränkt abgenommen (Mängel siehe oben). Der Test wird trotzdem als erfolgreich</w:t>
            </w:r>
            <w:r w:rsidRPr="00F20189">
              <w:br/>
              <w:t xml:space="preserve"> </w:t>
            </w:r>
            <w:r w:rsidRPr="00F20189">
              <w:tab/>
              <w:t>abgenommen erklärt.</w:t>
            </w:r>
          </w:p>
          <w:p w14:paraId="5080FDD7" w14:textId="77777777" w:rsidR="00B94BD9" w:rsidRPr="00F20189" w:rsidRDefault="00B94BD9"/>
          <w:p w14:paraId="7F96FD57" w14:textId="77777777" w:rsidR="00B94BD9" w:rsidRPr="00F20189" w:rsidRDefault="00B94BD9">
            <w:r w:rsidRPr="00F20189">
              <w:rPr>
                <w:color w:val="008000"/>
                <w:sz w:val="28"/>
                <w:szCs w:val="28"/>
              </w:rPr>
              <w:t>( )</w:t>
            </w:r>
            <w:r w:rsidRPr="00F20189">
              <w:tab/>
              <w:t>wird nicht abgenommen (aufgetretene Mängel siehe oben)</w:t>
            </w:r>
          </w:p>
          <w:p w14:paraId="5E81E372" w14:textId="77777777" w:rsidR="00B94BD9" w:rsidRPr="00F20189" w:rsidRDefault="00B94BD9"/>
          <w:p w14:paraId="37FF7B89" w14:textId="77777777" w:rsidR="00B94BD9" w:rsidRPr="00F20189" w:rsidRDefault="00B94BD9"/>
          <w:p w14:paraId="5F32F88E" w14:textId="77777777" w:rsidR="00B94BD9" w:rsidRPr="00F20189" w:rsidRDefault="00B94BD9">
            <w:r w:rsidRPr="00F20189">
              <w:t>Bis zum vereinbarten Zeitpunkt werden alle oben beschriebenen Mängel beseitigt.</w:t>
            </w:r>
          </w:p>
          <w:p w14:paraId="41764BDC" w14:textId="77777777" w:rsidR="00B94BD9" w:rsidRPr="00F20189" w:rsidRDefault="00B94BD9">
            <w:pPr>
              <w:rPr>
                <w:color w:val="008000"/>
              </w:rPr>
            </w:pPr>
            <w:r w:rsidRPr="00F20189">
              <w:rPr>
                <w:color w:val="008000"/>
                <w:sz w:val="28"/>
                <w:szCs w:val="28"/>
              </w:rPr>
              <w:t>( )</w:t>
            </w:r>
            <w:r w:rsidRPr="00F20189">
              <w:rPr>
                <w:color w:val="008000"/>
              </w:rPr>
              <w:tab/>
            </w:r>
          </w:p>
          <w:p w14:paraId="7248FC74" w14:textId="77777777" w:rsidR="00B94BD9" w:rsidRPr="00F20189" w:rsidRDefault="00B94BD9">
            <w:pPr>
              <w:rPr>
                <w:b/>
                <w:bCs/>
              </w:rPr>
            </w:pPr>
          </w:p>
          <w:p w14:paraId="7509DD8E" w14:textId="77777777" w:rsidR="00B94BD9" w:rsidRPr="00F20189" w:rsidRDefault="00B94BD9">
            <w:pPr>
              <w:rPr>
                <w:b/>
                <w:bCs/>
              </w:rPr>
            </w:pPr>
          </w:p>
          <w:p w14:paraId="168594B0" w14:textId="77777777" w:rsidR="00B94BD9" w:rsidRPr="00F20189" w:rsidRDefault="00B94BD9">
            <w:pPr>
              <w:rPr>
                <w:i/>
                <w:i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>Test ist beendet und wurde korrekt durchgeführt</w:t>
            </w:r>
          </w:p>
          <w:p w14:paraId="1DA5E068" w14:textId="77777777" w:rsidR="00B94BD9" w:rsidRPr="00F20189" w:rsidRDefault="00B94BD9">
            <w:pPr>
              <w:rPr>
                <w:i/>
                <w:iCs/>
              </w:rPr>
            </w:pPr>
          </w:p>
          <w:p w14:paraId="7F9EBFA8" w14:textId="77777777" w:rsidR="00B94BD9" w:rsidRPr="00F20189" w:rsidRDefault="00B94BD9">
            <w:pPr>
              <w:rPr>
                <w:b/>
                <w:bCs/>
              </w:rPr>
            </w:pPr>
          </w:p>
          <w:p w14:paraId="082B93FC" w14:textId="77777777" w:rsidR="00B94BD9" w:rsidRPr="00F20189" w:rsidRDefault="00B94BD9">
            <w:pPr>
              <w:rPr>
                <w:b/>
                <w:bCs/>
              </w:rPr>
            </w:pPr>
          </w:p>
          <w:p w14:paraId="0AD8D915" w14:textId="77777777" w:rsidR="00B94BD9" w:rsidRPr="00F20189" w:rsidRDefault="00B94BD9">
            <w:pPr>
              <w:rPr>
                <w:b/>
                <w:bCs/>
              </w:rPr>
            </w:pPr>
          </w:p>
          <w:p w14:paraId="3C0CA663" w14:textId="77777777" w:rsidR="00B94BD9" w:rsidRPr="00F20189" w:rsidRDefault="00B94BD9">
            <w:pPr>
              <w:rPr>
                <w:b/>
                <w:bCs/>
              </w:rPr>
            </w:pPr>
          </w:p>
          <w:p w14:paraId="4C5800CD" w14:textId="77777777" w:rsidR="00B94BD9" w:rsidRPr="00F20189" w:rsidRDefault="00B94BD9">
            <w:pPr>
              <w:rPr>
                <w:i/>
                <w:iCs/>
              </w:rPr>
            </w:pP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Ja (X)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Nein ( 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Unterschrift (Datum, Name</w:t>
            </w:r>
            <w:r w:rsidRPr="00F20189">
              <w:rPr>
                <w:i/>
                <w:iCs/>
              </w:rPr>
              <w:t xml:space="preserve"> (fachlicher Ansprechpartner)</w:t>
            </w:r>
            <w:r w:rsidRPr="00F20189">
              <w:rPr>
                <w:b/>
                <w:bCs/>
              </w:rPr>
              <w:t>)</w:t>
            </w:r>
            <w:r w:rsidRPr="00F20189">
              <w:rPr>
                <w:i/>
                <w:iCs/>
              </w:rPr>
              <w:br/>
            </w:r>
          </w:p>
          <w:p w14:paraId="67239455" w14:textId="77777777" w:rsidR="00B94BD9" w:rsidRPr="00F20189" w:rsidRDefault="00B94BD9">
            <w:pPr>
              <w:rPr>
                <w:i/>
                <w:iCs/>
              </w:rPr>
            </w:pPr>
          </w:p>
          <w:p w14:paraId="5AFE753E" w14:textId="77777777" w:rsidR="00B94BD9" w:rsidRPr="00F20189" w:rsidRDefault="00B94BD9">
            <w:pPr>
              <w:rPr>
                <w:b/>
                <w:bCs/>
              </w:rPr>
            </w:pPr>
          </w:p>
          <w:p w14:paraId="6EE4A8BB" w14:textId="77777777" w:rsidR="00B94BD9" w:rsidRPr="00F20189" w:rsidRDefault="00B94BD9">
            <w:pPr>
              <w:rPr>
                <w:b/>
                <w:bCs/>
              </w:rPr>
            </w:pPr>
          </w:p>
          <w:p w14:paraId="552A0CA3" w14:textId="77777777" w:rsidR="00B94BD9" w:rsidRPr="00F20189" w:rsidRDefault="00B94BD9">
            <w:pPr>
              <w:rPr>
                <w:b/>
                <w:bCs/>
              </w:rPr>
            </w:pPr>
          </w:p>
          <w:p w14:paraId="4933A90C" w14:textId="77777777" w:rsidR="00B94BD9" w:rsidRPr="00F20189" w:rsidRDefault="00B94BD9">
            <w:pPr>
              <w:rPr>
                <w:b/>
                <w:bCs/>
              </w:rPr>
            </w:pPr>
          </w:p>
          <w:p w14:paraId="5DE91769" w14:textId="77777777" w:rsidR="00B94BD9" w:rsidRPr="00F20189" w:rsidRDefault="00B94BD9">
            <w:pPr>
              <w:rPr>
                <w:b/>
                <w:bCs/>
              </w:rPr>
            </w:pP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Ja (X)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Nein ( 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Unterschrift (Datum, Name</w:t>
            </w:r>
            <w:r w:rsidRPr="00F20189">
              <w:rPr>
                <w:i/>
                <w:iCs/>
              </w:rPr>
              <w:t xml:space="preserve"> (Test Experte/Pr.-Leiter)</w:t>
            </w:r>
            <w:r w:rsidRPr="00F20189">
              <w:rPr>
                <w:b/>
                <w:bCs/>
              </w:rPr>
              <w:t>)</w:t>
            </w:r>
            <w:r w:rsidRPr="00F20189">
              <w:rPr>
                <w:i/>
                <w:iCs/>
              </w:rPr>
              <w:br/>
            </w:r>
          </w:p>
          <w:p w14:paraId="5234001E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</w:p>
          <w:p w14:paraId="2FF56B19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</w:p>
          <w:p w14:paraId="751A5CA5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</w:p>
          <w:p w14:paraId="0F61197C" w14:textId="77777777" w:rsidR="00B94BD9" w:rsidRPr="00F20189" w:rsidRDefault="00B94BD9">
            <w:pPr>
              <w:spacing w:before="40" w:after="40"/>
              <w:rPr>
                <w:b/>
                <w:bCs/>
              </w:rPr>
            </w:pPr>
          </w:p>
          <w:p w14:paraId="1B1B611F" w14:textId="77777777" w:rsidR="00B94BD9" w:rsidRPr="00F20189" w:rsidRDefault="00B94BD9">
            <w:r w:rsidRPr="00F20189">
              <w:rPr>
                <w:b/>
                <w:bCs/>
                <w:color w:val="008000"/>
              </w:rPr>
              <w:t>Validierung</w:t>
            </w:r>
            <w:r w:rsidRPr="00F20189">
              <w:rPr>
                <w:b/>
                <w:bCs/>
              </w:rPr>
              <w:tab/>
              <w:t>Ja (X)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Nein ( 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Unterschrift (Datum, Name</w:t>
            </w:r>
            <w:r w:rsidRPr="00F20189">
              <w:rPr>
                <w:i/>
                <w:iCs/>
              </w:rPr>
              <w:t xml:space="preserve"> (Projektltr. Kunde/Template)</w:t>
            </w:r>
            <w:r w:rsidRPr="00F20189">
              <w:rPr>
                <w:b/>
                <w:bCs/>
              </w:rPr>
              <w:t>)</w:t>
            </w:r>
          </w:p>
        </w:tc>
      </w:tr>
    </w:tbl>
    <w:p w14:paraId="648AC3D6" w14:textId="77777777" w:rsidR="00B94BD9" w:rsidRPr="00F20189" w:rsidRDefault="00B94BD9"/>
    <w:sectPr w:rsidR="00B94BD9" w:rsidRPr="00F20189" w:rsidSect="0041066D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1418" w:right="992" w:bottom="1134" w:left="1418" w:header="709" w:footer="709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5E480" w14:textId="77777777" w:rsidR="00792A1A" w:rsidRDefault="00792A1A">
      <w:r>
        <w:separator/>
      </w:r>
    </w:p>
  </w:endnote>
  <w:endnote w:type="continuationSeparator" w:id="0">
    <w:p w14:paraId="138A9150" w14:textId="77777777" w:rsidR="00792A1A" w:rsidRDefault="0079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6C2E5" w14:textId="77777777" w:rsidR="009A6928" w:rsidRDefault="009A6928"/>
  <w:tbl>
    <w:tblPr>
      <w:tblW w:w="0" w:type="auto"/>
      <w:tblBorders>
        <w:top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6308"/>
      <w:gridCol w:w="3261"/>
    </w:tblGrid>
    <w:tr w:rsidR="009A6928" w14:paraId="5FE08144" w14:textId="77777777" w:rsidTr="0041066D">
      <w:tc>
        <w:tcPr>
          <w:tcW w:w="6308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46F88DB" w14:textId="77777777" w:rsidR="009A6928" w:rsidRDefault="009A6928">
          <w:pPr>
            <w:pStyle w:val="Fuzeile"/>
          </w:pPr>
          <w:r>
            <w:t xml:space="preserve">Version: </w:t>
          </w:r>
          <w:fldSimple w:instr=" DOCPROPERTY &quot;Version&quot;  \* MERGEFORMAT ">
            <w:r w:rsidR="00B111CB">
              <w:t>0.01</w:t>
            </w:r>
          </w:fldSimple>
        </w:p>
      </w:tc>
      <w:tc>
        <w:tcPr>
          <w:tcW w:w="3261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5E22634" w14:textId="77777777" w:rsidR="009A6928" w:rsidRDefault="009A6928">
          <w:pPr>
            <w:pStyle w:val="Fuzeile"/>
            <w:jc w:val="right"/>
          </w:pPr>
          <w:r>
            <w:t xml:space="preserve">Seite: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0A40CA">
            <w:rPr>
              <w:noProof/>
            </w:rPr>
            <w:t>4</w:t>
          </w:r>
          <w:r>
            <w:fldChar w:fldCharType="end"/>
          </w:r>
          <w:r>
            <w:t xml:space="preserve"> von </w:t>
          </w:r>
          <w:fldSimple w:instr=" NUMPAGES  \* MERGEFORMAT ">
            <w:r w:rsidR="000A40CA">
              <w:rPr>
                <w:noProof/>
              </w:rPr>
              <w:t>6</w:t>
            </w:r>
          </w:fldSimple>
          <w:r>
            <w:t xml:space="preserve"> </w:t>
          </w:r>
        </w:p>
      </w:tc>
    </w:tr>
  </w:tbl>
  <w:p w14:paraId="42CBE884" w14:textId="77777777" w:rsidR="009A6928" w:rsidRDefault="009A6928">
    <w:pPr>
      <w:pStyle w:val="Fuzeile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5"/>
      <w:gridCol w:w="7155"/>
    </w:tblGrid>
    <w:tr w:rsidR="009A6928" w14:paraId="0CAF5638" w14:textId="77777777">
      <w:tc>
        <w:tcPr>
          <w:tcW w:w="2055" w:type="dxa"/>
          <w:tcBorders>
            <w:top w:val="single" w:sz="6" w:space="0" w:color="auto"/>
            <w:left w:val="single" w:sz="6" w:space="0" w:color="auto"/>
            <w:bottom w:val="nil"/>
            <w:right w:val="nil"/>
          </w:tcBorders>
        </w:tcPr>
        <w:p w14:paraId="2D2256D4" w14:textId="77777777" w:rsidR="009A6928" w:rsidRDefault="009A6928">
          <w:r>
            <w:t>Autor:</w:t>
          </w:r>
        </w:p>
      </w:tc>
      <w:tc>
        <w:tcPr>
          <w:tcW w:w="7155" w:type="dxa"/>
          <w:tcBorders>
            <w:top w:val="single" w:sz="6" w:space="0" w:color="auto"/>
            <w:left w:val="nil"/>
            <w:bottom w:val="nil"/>
            <w:right w:val="single" w:sz="6" w:space="0" w:color="auto"/>
          </w:tcBorders>
        </w:tcPr>
        <w:p w14:paraId="1969D8D0" w14:textId="77777777" w:rsidR="009A6928" w:rsidRDefault="00090BAA">
          <w:fldSimple w:instr=" AUTHOR  \* MERGEFORMAT ">
            <w:r w:rsidR="00B111CB">
              <w:rPr>
                <w:noProof/>
              </w:rPr>
              <w:t>Garavaldi,  Daniel (BZZ)</w:t>
            </w:r>
          </w:fldSimple>
        </w:p>
      </w:tc>
    </w:tr>
    <w:tr w:rsidR="009A6928" w14:paraId="22904C91" w14:textId="77777777">
      <w:tc>
        <w:tcPr>
          <w:tcW w:w="2055" w:type="dxa"/>
          <w:tcBorders>
            <w:top w:val="nil"/>
            <w:left w:val="single" w:sz="6" w:space="0" w:color="auto"/>
            <w:bottom w:val="nil"/>
            <w:right w:val="nil"/>
          </w:tcBorders>
        </w:tcPr>
        <w:p w14:paraId="3D8B4DBA" w14:textId="77777777" w:rsidR="009A6928" w:rsidRDefault="009A6928">
          <w:r>
            <w:t>Version:</w:t>
          </w:r>
        </w:p>
      </w:tc>
      <w:tc>
        <w:tcPr>
          <w:tcW w:w="7155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2431B8EE" w14:textId="77777777" w:rsidR="009A6928" w:rsidRDefault="00090BAA">
          <w:fldSimple w:instr=" DOCPROPERTY &quot;Version&quot;  \* MERGEFORMAT ">
            <w:r w:rsidR="00B111CB">
              <w:t>0.01</w:t>
            </w:r>
          </w:fldSimple>
        </w:p>
      </w:tc>
    </w:tr>
    <w:tr w:rsidR="009A6928" w14:paraId="45F86686" w14:textId="77777777">
      <w:tc>
        <w:tcPr>
          <w:tcW w:w="2055" w:type="dxa"/>
          <w:tcBorders>
            <w:top w:val="nil"/>
            <w:left w:val="single" w:sz="6" w:space="0" w:color="auto"/>
            <w:bottom w:val="nil"/>
            <w:right w:val="nil"/>
          </w:tcBorders>
        </w:tcPr>
        <w:p w14:paraId="14D622CE" w14:textId="77777777" w:rsidR="009A6928" w:rsidRDefault="009A6928">
          <w:r>
            <w:t>Dokumentablage:</w:t>
          </w:r>
        </w:p>
      </w:tc>
      <w:tc>
        <w:tcPr>
          <w:tcW w:w="7155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7602014A" w14:textId="77777777" w:rsidR="009A6928" w:rsidRDefault="009A6928">
          <w:r>
            <w:t>\\rechner\pfad\</w:t>
          </w:r>
          <w:fldSimple w:instr=" FILENAME /p \* MERGEFORMAT ">
            <w:r w:rsidR="00B111CB">
              <w:rPr>
                <w:noProof/>
              </w:rPr>
              <w:t>Dokument1</w:t>
            </w:r>
          </w:fldSimple>
        </w:p>
      </w:tc>
    </w:tr>
    <w:tr w:rsidR="009A6928" w14:paraId="0C72CF1D" w14:textId="77777777">
      <w:tc>
        <w:tcPr>
          <w:tcW w:w="205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</w:tcPr>
        <w:p w14:paraId="6581F938" w14:textId="77777777" w:rsidR="009A6928" w:rsidRDefault="009A6928">
          <w:r>
            <w:t>Letzte Änderung:</w:t>
          </w:r>
        </w:p>
      </w:tc>
      <w:tc>
        <w:tcPr>
          <w:tcW w:w="7155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</w:tcPr>
        <w:p w14:paraId="4642D1AE" w14:textId="77777777" w:rsidR="009A6928" w:rsidRDefault="009A6928">
          <w:r>
            <w:fldChar w:fldCharType="begin"/>
          </w:r>
          <w:r>
            <w:instrText xml:space="preserve"> SAVEDATE \@ "dd.MM.yyyy" \* MERGEFORMAT </w:instrText>
          </w:r>
          <w:r>
            <w:fldChar w:fldCharType="separate"/>
          </w:r>
          <w:r w:rsidR="00B111CB">
            <w:rPr>
              <w:noProof/>
            </w:rPr>
            <w:t>00.00.0000</w:t>
          </w:r>
          <w:r>
            <w:fldChar w:fldCharType="end"/>
          </w:r>
        </w:p>
      </w:tc>
    </w:tr>
    <w:tr w:rsidR="009A6928" w14:paraId="41F6E840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2B804947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7387F60B" w14:textId="77777777" w:rsidR="009A6928" w:rsidRDefault="009A6928"/>
      </w:tc>
    </w:tr>
    <w:tr w:rsidR="009A6928" w14:paraId="03AD20C0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3838BA97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735AF670" w14:textId="77777777" w:rsidR="009A6928" w:rsidRDefault="009A6928"/>
      </w:tc>
    </w:tr>
    <w:tr w:rsidR="009A6928" w14:paraId="4CB1D751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23CE152F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340F5EBA" w14:textId="77777777" w:rsidR="009A6928" w:rsidRDefault="009A6928"/>
      </w:tc>
    </w:tr>
    <w:tr w:rsidR="009A6928" w14:paraId="7789CAC0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5D9E1EC8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160FCF20" w14:textId="77777777" w:rsidR="009A6928" w:rsidRDefault="009A6928"/>
      </w:tc>
    </w:tr>
    <w:tr w:rsidR="009A6928" w14:paraId="7F85F8C3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7C341691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7552AB63" w14:textId="77777777" w:rsidR="009A6928" w:rsidRDefault="009A6928"/>
      </w:tc>
    </w:tr>
    <w:tr w:rsidR="009A6928" w14:paraId="1E5DF0F0" w14:textId="77777777"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51A53E29" w14:textId="77777777" w:rsidR="009A6928" w:rsidRDefault="009A6928"/>
      </w:tc>
      <w:tc>
        <w:tcPr>
          <w:tcW w:w="7155" w:type="dxa"/>
          <w:tcBorders>
            <w:top w:val="nil"/>
            <w:left w:val="nil"/>
            <w:bottom w:val="nil"/>
            <w:right w:val="nil"/>
          </w:tcBorders>
        </w:tcPr>
        <w:p w14:paraId="4B4E8555" w14:textId="77777777" w:rsidR="009A6928" w:rsidRDefault="009A6928"/>
      </w:tc>
    </w:tr>
  </w:tbl>
  <w:p w14:paraId="14F0DF9D" w14:textId="77777777" w:rsidR="009A6928" w:rsidRDefault="009A6928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3A109" w14:textId="77777777" w:rsidR="00792A1A" w:rsidRDefault="00792A1A">
      <w:r>
        <w:separator/>
      </w:r>
    </w:p>
  </w:footnote>
  <w:footnote w:type="continuationSeparator" w:id="0">
    <w:p w14:paraId="678DFA1B" w14:textId="77777777" w:rsidR="00792A1A" w:rsidRDefault="00792A1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68"/>
    </w:tblGrid>
    <w:tr w:rsidR="009A6928" w14:paraId="47D42522" w14:textId="77777777" w:rsidTr="0041066D">
      <w:tc>
        <w:tcPr>
          <w:tcW w:w="956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2DFC71A3" w14:textId="77777777" w:rsidR="009A6928" w:rsidRDefault="009A6928" w:rsidP="0041066D">
          <w:pPr>
            <w:pStyle w:val="Kopfzeile"/>
            <w:tabs>
              <w:tab w:val="clear" w:pos="9072"/>
              <w:tab w:val="right" w:pos="4536"/>
            </w:tabs>
          </w:pPr>
          <w:r>
            <w:t>TEMPLATE Software GmbH</w:t>
          </w:r>
          <w:r>
            <w:tab/>
          </w:r>
          <w:r>
            <w:tab/>
          </w:r>
          <w:fldSimple w:instr=" DOCPROPERTY &quot;Project&quot;  \* MERGEFORMAT ">
            <w:r w:rsidR="00B111CB">
              <w:t>&lt;&lt; PROJEKT &gt;&gt;</w:t>
            </w:r>
          </w:fldSimple>
        </w:p>
        <w:p w14:paraId="48A04717" w14:textId="77777777" w:rsidR="009A6928" w:rsidRDefault="00090BAA">
          <w:pPr>
            <w:pStyle w:val="Kopfzeile"/>
            <w:tabs>
              <w:tab w:val="right" w:pos="4536"/>
            </w:tabs>
            <w:jc w:val="right"/>
          </w:pPr>
          <w:fldSimple w:instr=" TITLE  \* MERGEFORMAT ">
            <w:r w:rsidR="00B111CB">
              <w:t>Testprotokoll</w:t>
            </w:r>
          </w:fldSimple>
        </w:p>
      </w:tc>
    </w:tr>
  </w:tbl>
  <w:p w14:paraId="30A152C8" w14:textId="77777777" w:rsidR="009A6928" w:rsidRDefault="009A6928">
    <w:pPr>
      <w:pStyle w:val="Kopfzeile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12"/>
    </w:tblGrid>
    <w:tr w:rsidR="009A6928" w14:paraId="777E6BF3" w14:textId="77777777">
      <w:tc>
        <w:tcPr>
          <w:tcW w:w="9212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3275896" w14:textId="77777777" w:rsidR="009A6928" w:rsidRDefault="00B111CB">
          <w:pPr>
            <w:pStyle w:val="Kopfzeile"/>
          </w:pPr>
          <w:r>
            <w:t xml:space="preserve">QUALITY-SURE </w:t>
          </w:r>
          <w:r w:rsidR="009A6928">
            <w:t>Software GmbH</w:t>
          </w:r>
        </w:p>
      </w:tc>
    </w:tr>
  </w:tbl>
  <w:p w14:paraId="480033FA" w14:textId="77777777" w:rsidR="009A6928" w:rsidRDefault="009A6928">
    <w:pPr>
      <w:pStyle w:val="Kopfzeile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656A85C"/>
    <w:lvl w:ilvl="0">
      <w:start w:val="1"/>
      <w:numFmt w:val="decimal"/>
      <w:lvlRestart w:val="0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</w:rPr>
    </w:lvl>
    <w:lvl w:ilvl="3">
      <w:start w:val="1"/>
      <w:numFmt w:val="lowerLetter"/>
      <w:pStyle w:val="berschrift4"/>
      <w:lvlText w:val="%4)"/>
      <w:lvlJc w:val="left"/>
      <w:pPr>
        <w:tabs>
          <w:tab w:val="num" w:pos="2520"/>
        </w:tabs>
        <w:ind w:left="2160"/>
      </w:pPr>
      <w:rPr>
        <w:rFonts w:cs="Times New Roman" w:hint="default"/>
      </w:rPr>
    </w:lvl>
    <w:lvl w:ilvl="4">
      <w:start w:val="1"/>
      <w:numFmt w:val="decimal"/>
      <w:pStyle w:val="berschrift5"/>
      <w:lvlText w:val="(%5)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">
    <w:nsid w:val="0A227D6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5725890"/>
    <w:multiLevelType w:val="hybridMultilevel"/>
    <w:tmpl w:val="61D6A9F6"/>
    <w:lvl w:ilvl="0" w:tplc="ACA0F8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6C632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09C2C54"/>
    <w:multiLevelType w:val="multilevel"/>
    <w:tmpl w:val="130040EE"/>
    <w:lvl w:ilvl="0">
      <w:start w:val="1"/>
      <w:numFmt w:val="decimal"/>
      <w:lvlText w:val="%1"/>
      <w:legacy w:legacy="1" w:legacySpace="144" w:legacyIndent="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lvlText w:val=".%2"/>
      <w:legacy w:legacy="1" w:legacySpace="144" w:legacyIndent="0"/>
      <w:lvlJc w:val="left"/>
      <w:rPr>
        <w:rFonts w:ascii="Times New Roman" w:hAnsi="Times New Roman" w:cs="Times New Roman" w:hint="default"/>
      </w:rPr>
    </w:lvl>
    <w:lvl w:ilvl="2">
      <w:start w:val="1"/>
      <w:numFmt w:val="decimal"/>
      <w:lvlText w:val=".%3"/>
      <w:legacy w:legacy="1" w:legacySpace="144" w:legacyIndent="0"/>
      <w:lvlJc w:val="left"/>
      <w:rPr>
        <w:rFonts w:ascii="Times New Roman" w:hAnsi="Times New Roman" w:cs="Times New Roman" w:hint="default"/>
      </w:rPr>
    </w:lvl>
    <w:lvl w:ilvl="3">
      <w:start w:val="1"/>
      <w:numFmt w:val="decimal"/>
      <w:lvlText w:val=".%4"/>
      <w:legacy w:legacy="1" w:legacySpace="144" w:legacyIndent="0"/>
      <w:lvlJc w:val="left"/>
      <w:rPr>
        <w:rFonts w:ascii="Times New Roman" w:hAnsi="Times New Roman" w:cs="Times New Roman" w:hint="default"/>
      </w:rPr>
    </w:lvl>
    <w:lvl w:ilvl="4">
      <w:start w:val="1"/>
      <w:numFmt w:val="decimal"/>
      <w:lvlText w:val=".%5"/>
      <w:legacy w:legacy="1" w:legacySpace="144" w:legacyIndent="0"/>
      <w:lvlJc w:val="left"/>
      <w:rPr>
        <w:rFonts w:ascii="Times New Roman" w:hAnsi="Times New Roman" w:cs="Times New Roman" w:hint="default"/>
      </w:rPr>
    </w:lvl>
    <w:lvl w:ilvl="5">
      <w:start w:val="1"/>
      <w:numFmt w:val="decimal"/>
      <w:lvlText w:val=".%6"/>
      <w:legacy w:legacy="1" w:legacySpace="144" w:legacyIndent="0"/>
      <w:lvlJc w:val="left"/>
      <w:rPr>
        <w:rFonts w:ascii="Times New Roman" w:hAnsi="Times New Roman" w:cs="Times New Roman" w:hint="default"/>
      </w:rPr>
    </w:lvl>
    <w:lvl w:ilvl="6">
      <w:start w:val="1"/>
      <w:numFmt w:val="decimal"/>
      <w:lvlText w:val=".%7"/>
      <w:legacy w:legacy="1" w:legacySpace="144" w:legacyIndent="0"/>
      <w:lvlJc w:val="left"/>
      <w:rPr>
        <w:rFonts w:ascii="Times New Roman" w:hAnsi="Times New Roman" w:cs="Times New Roman" w:hint="default"/>
      </w:rPr>
    </w:lvl>
    <w:lvl w:ilvl="7">
      <w:start w:val="1"/>
      <w:numFmt w:val="decimal"/>
      <w:lvlText w:val=".%8"/>
      <w:legacy w:legacy="1" w:legacySpace="144" w:legacyIndent="0"/>
      <w:lvlJc w:val="left"/>
      <w:rPr>
        <w:rFonts w:ascii="Times New Roman" w:hAnsi="Times New Roman" w:cs="Times New Roman" w:hint="default"/>
      </w:rPr>
    </w:lvl>
    <w:lvl w:ilvl="8">
      <w:start w:val="1"/>
      <w:numFmt w:val="decimal"/>
      <w:lvlText w:val=".%9"/>
      <w:legacy w:legacy="1" w:legacySpace="144" w:legacyIndent="0"/>
      <w:lvlJc w:val="left"/>
      <w:rPr>
        <w:rFonts w:ascii="Times New Roman" w:hAnsi="Times New Roman" w:cs="Times New Roman" w:hint="default"/>
      </w:rPr>
    </w:lvl>
  </w:abstractNum>
  <w:abstractNum w:abstractNumId="5">
    <w:nsid w:val="214916C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9FB2A15"/>
    <w:multiLevelType w:val="multilevel"/>
    <w:tmpl w:val="5176A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7">
    <w:nsid w:val="35FA6BE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B351EB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F842E6"/>
    <w:multiLevelType w:val="multilevel"/>
    <w:tmpl w:val="BEB0FF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10">
    <w:nsid w:val="528E4E2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55BD04D3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57CE3B7D"/>
    <w:multiLevelType w:val="multilevel"/>
    <w:tmpl w:val="E8D4A04C"/>
    <w:lvl w:ilvl="0">
      <w:start w:val="1"/>
      <w:numFmt w:val="decimal"/>
      <w:lvlText w:val="%1"/>
      <w:legacy w:legacy="1" w:legacySpace="144" w:legacyIndent="0"/>
      <w:lvlJc w:val="left"/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.%3"/>
      <w:legacy w:legacy="1" w:legacySpace="144" w:legacyIndent="0"/>
      <w:lvlJc w:val="left"/>
      <w:rPr>
        <w:rFonts w:ascii="Times New Roman" w:hAnsi="Times New Roman" w:cs="Times New Roman" w:hint="default"/>
      </w:rPr>
    </w:lvl>
    <w:lvl w:ilvl="3">
      <w:start w:val="1"/>
      <w:numFmt w:val="decimal"/>
      <w:lvlText w:val=".%4"/>
      <w:legacy w:legacy="1" w:legacySpace="144" w:legacyIndent="0"/>
      <w:lvlJc w:val="left"/>
      <w:rPr>
        <w:rFonts w:ascii="Times New Roman" w:hAnsi="Times New Roman" w:cs="Times New Roman" w:hint="default"/>
      </w:rPr>
    </w:lvl>
    <w:lvl w:ilvl="4">
      <w:start w:val="1"/>
      <w:numFmt w:val="decimal"/>
      <w:lvlText w:val=".%5"/>
      <w:legacy w:legacy="1" w:legacySpace="144" w:legacyIndent="0"/>
      <w:lvlJc w:val="left"/>
      <w:rPr>
        <w:rFonts w:ascii="Times New Roman" w:hAnsi="Times New Roman" w:cs="Times New Roman" w:hint="default"/>
      </w:rPr>
    </w:lvl>
    <w:lvl w:ilvl="5">
      <w:start w:val="1"/>
      <w:numFmt w:val="decimal"/>
      <w:lvlText w:val=".%6"/>
      <w:legacy w:legacy="1" w:legacySpace="144" w:legacyIndent="0"/>
      <w:lvlJc w:val="left"/>
      <w:rPr>
        <w:rFonts w:ascii="Times New Roman" w:hAnsi="Times New Roman" w:cs="Times New Roman" w:hint="default"/>
      </w:rPr>
    </w:lvl>
    <w:lvl w:ilvl="6">
      <w:start w:val="1"/>
      <w:numFmt w:val="decimal"/>
      <w:lvlText w:val=".%7"/>
      <w:legacy w:legacy="1" w:legacySpace="144" w:legacyIndent="0"/>
      <w:lvlJc w:val="left"/>
      <w:rPr>
        <w:rFonts w:ascii="Times New Roman" w:hAnsi="Times New Roman" w:cs="Times New Roman" w:hint="default"/>
      </w:rPr>
    </w:lvl>
    <w:lvl w:ilvl="7">
      <w:start w:val="1"/>
      <w:numFmt w:val="decimal"/>
      <w:lvlText w:val=".%8"/>
      <w:legacy w:legacy="1" w:legacySpace="144" w:legacyIndent="0"/>
      <w:lvlJc w:val="left"/>
      <w:rPr>
        <w:rFonts w:ascii="Times New Roman" w:hAnsi="Times New Roman" w:cs="Times New Roman" w:hint="default"/>
      </w:rPr>
    </w:lvl>
    <w:lvl w:ilvl="8">
      <w:start w:val="1"/>
      <w:numFmt w:val="decimal"/>
      <w:lvlText w:val=".%9"/>
      <w:legacy w:legacy="1" w:legacySpace="144" w:legacyIndent="0"/>
      <w:lvlJc w:val="left"/>
      <w:rPr>
        <w:rFonts w:ascii="Times New Roman" w:hAnsi="Times New Roman" w:cs="Times New Roman" w:hint="default"/>
      </w:rPr>
    </w:lvl>
  </w:abstractNum>
  <w:abstractNum w:abstractNumId="13">
    <w:nsid w:val="70054B1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76DC20CE"/>
    <w:multiLevelType w:val="hybridMultilevel"/>
    <w:tmpl w:val="6E124742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"/>
  </w:num>
  <w:num w:numId="5">
    <w:abstractNumId w:val="13"/>
  </w:num>
  <w:num w:numId="6">
    <w:abstractNumId w:val="3"/>
  </w:num>
  <w:num w:numId="7">
    <w:abstractNumId w:val="8"/>
  </w:num>
  <w:num w:numId="8">
    <w:abstractNumId w:val="11"/>
  </w:num>
  <w:num w:numId="9">
    <w:abstractNumId w:val="7"/>
  </w:num>
  <w:num w:numId="10">
    <w:abstractNumId w:val="12"/>
  </w:num>
  <w:num w:numId="11">
    <w:abstractNumId w:val="14"/>
  </w:num>
  <w:num w:numId="12">
    <w:abstractNumId w:val="4"/>
  </w:num>
  <w:num w:numId="13">
    <w:abstractNumId w:val="2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1CB"/>
    <w:rsid w:val="00014E69"/>
    <w:rsid w:val="00090BAA"/>
    <w:rsid w:val="000A40CA"/>
    <w:rsid w:val="000A5F3A"/>
    <w:rsid w:val="00184221"/>
    <w:rsid w:val="001A6046"/>
    <w:rsid w:val="001A7518"/>
    <w:rsid w:val="00212B2C"/>
    <w:rsid w:val="00286A4C"/>
    <w:rsid w:val="00296A58"/>
    <w:rsid w:val="003348EE"/>
    <w:rsid w:val="0041066D"/>
    <w:rsid w:val="004F4D4F"/>
    <w:rsid w:val="005165AF"/>
    <w:rsid w:val="00545C52"/>
    <w:rsid w:val="005B4386"/>
    <w:rsid w:val="005E570D"/>
    <w:rsid w:val="00640D13"/>
    <w:rsid w:val="00643E80"/>
    <w:rsid w:val="00653784"/>
    <w:rsid w:val="00792A1A"/>
    <w:rsid w:val="00834613"/>
    <w:rsid w:val="00915985"/>
    <w:rsid w:val="009247D7"/>
    <w:rsid w:val="00970635"/>
    <w:rsid w:val="00982096"/>
    <w:rsid w:val="009A6928"/>
    <w:rsid w:val="009F3DEE"/>
    <w:rsid w:val="00A43FE6"/>
    <w:rsid w:val="00A67C8B"/>
    <w:rsid w:val="00AC7E40"/>
    <w:rsid w:val="00AF1039"/>
    <w:rsid w:val="00B111CB"/>
    <w:rsid w:val="00B74695"/>
    <w:rsid w:val="00B94BD9"/>
    <w:rsid w:val="00BC17E3"/>
    <w:rsid w:val="00BE7CC6"/>
    <w:rsid w:val="00C66641"/>
    <w:rsid w:val="00C96459"/>
    <w:rsid w:val="00CF1D10"/>
    <w:rsid w:val="00CF7C3A"/>
    <w:rsid w:val="00D02545"/>
    <w:rsid w:val="00D505FD"/>
    <w:rsid w:val="00D52FE5"/>
    <w:rsid w:val="00E71CDF"/>
    <w:rsid w:val="00E9210E"/>
    <w:rsid w:val="00E951BF"/>
    <w:rsid w:val="00F20189"/>
    <w:rsid w:val="00F418F5"/>
    <w:rsid w:val="00F52CBC"/>
    <w:rsid w:val="00F55382"/>
    <w:rsid w:val="00F8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D999D"/>
  <w14:defaultImageDpi w14:val="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pPr>
      <w:autoSpaceDE w:val="0"/>
      <w:autoSpaceDN w:val="0"/>
      <w:adjustRightInd w:val="0"/>
    </w:pPr>
    <w:rPr>
      <w:rFonts w:ascii="Arial" w:hAnsi="Arial" w:cs="Arial"/>
      <w:lang w:val="de-DE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9247D7"/>
    <w:pPr>
      <w:keepNext/>
      <w:numPr>
        <w:numId w:val="1"/>
      </w:numPr>
      <w:tabs>
        <w:tab w:val="num" w:pos="284"/>
      </w:tabs>
      <w:spacing w:before="120" w:after="60"/>
      <w:outlineLvl w:val="0"/>
    </w:pPr>
    <w:rPr>
      <w:b/>
      <w:bCs/>
      <w:kern w:val="28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B94BD9"/>
    <w:pPr>
      <w:keepNext/>
      <w:numPr>
        <w:ilvl w:val="1"/>
        <w:numId w:val="1"/>
      </w:numPr>
      <w:spacing w:before="120" w:after="60"/>
      <w:outlineLvl w:val="1"/>
    </w:pPr>
    <w:rPr>
      <w:b/>
      <w:bCs/>
      <w:sz w:val="24"/>
      <w:szCs w:val="24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BE7CC6"/>
    <w:pPr>
      <w:keepNext/>
      <w:numPr>
        <w:ilvl w:val="2"/>
        <w:numId w:val="1"/>
      </w:numPr>
      <w:spacing w:before="240" w:after="60"/>
      <w:outlineLvl w:val="2"/>
    </w:pPr>
    <w:rPr>
      <w:b/>
      <w:bCs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BE7CC6"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berschrift5">
    <w:name w:val="heading 5"/>
    <w:basedOn w:val="Standard"/>
    <w:next w:val="Standard"/>
    <w:link w:val="berschrift5Zchn"/>
    <w:uiPriority w:val="99"/>
    <w:qFormat/>
    <w:rsid w:val="00BE7CC6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BE7CC6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rsid w:val="00BE7CC6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link w:val="berschrift8Zchn"/>
    <w:uiPriority w:val="99"/>
    <w:qFormat/>
    <w:rsid w:val="00BE7CC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link w:val="berschrift9Zchn"/>
    <w:uiPriority w:val="99"/>
    <w:qFormat/>
    <w:rsid w:val="00BE7CC6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x-none" w:eastAsia="de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x-none" w:eastAsia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x-none" w:eastAsia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x-none" w:eastAsia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x-none" w:eastAsia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x-none" w:eastAsia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x-none" w:eastAsia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locked/>
    <w:rPr>
      <w:rFonts w:asciiTheme="majorHAnsi" w:eastAsiaTheme="majorEastAsia" w:hAnsiTheme="majorHAnsi" w:cs="Times New Roman"/>
      <w:sz w:val="22"/>
      <w:szCs w:val="22"/>
      <w:lang w:val="x-none" w:eastAsia="de-CH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character" w:customStyle="1" w:styleId="berschrift1Zchn">
    <w:name w:val="Überschrift 1 Zchn"/>
    <w:basedOn w:val="Absatz-Standardschriftart"/>
    <w:link w:val="berschrift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de-CH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ascii="Arial" w:hAnsi="Arial" w:cs="Arial"/>
      <w:lang w:val="x-none" w:eastAsia="de-CH"/>
    </w:rPr>
  </w:style>
  <w:style w:type="paragraph" w:styleId="Verzeichnis1">
    <w:name w:val="toc 1"/>
    <w:basedOn w:val="Standard"/>
    <w:next w:val="Standard"/>
    <w:uiPriority w:val="39"/>
    <w:pPr>
      <w:tabs>
        <w:tab w:val="right" w:leader="dot" w:pos="9071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ascii="Arial" w:hAnsi="Arial" w:cs="Arial"/>
      <w:lang w:val="x-none" w:eastAsia="de-CH"/>
    </w:rPr>
  </w:style>
  <w:style w:type="paragraph" w:styleId="Verzeichnis2">
    <w:name w:val="toc 2"/>
    <w:basedOn w:val="Standard"/>
    <w:next w:val="Standard"/>
    <w:uiPriority w:val="39"/>
    <w:pPr>
      <w:tabs>
        <w:tab w:val="right" w:leader="dot" w:pos="9071"/>
      </w:tabs>
      <w:ind w:left="200"/>
    </w:pPr>
  </w:style>
  <w:style w:type="paragraph" w:styleId="Verzeichnis3">
    <w:name w:val="toc 3"/>
    <w:basedOn w:val="Standard"/>
    <w:next w:val="Standard"/>
    <w:uiPriority w:val="99"/>
    <w:pPr>
      <w:tabs>
        <w:tab w:val="right" w:leader="dot" w:pos="9071"/>
      </w:tabs>
      <w:ind w:left="400"/>
    </w:pPr>
  </w:style>
  <w:style w:type="paragraph" w:styleId="Verzeichnis4">
    <w:name w:val="toc 4"/>
    <w:basedOn w:val="Standard"/>
    <w:next w:val="Standard"/>
    <w:uiPriority w:val="99"/>
    <w:pPr>
      <w:tabs>
        <w:tab w:val="right" w:leader="dot" w:pos="9071"/>
      </w:tabs>
      <w:ind w:left="600"/>
    </w:pPr>
  </w:style>
  <w:style w:type="paragraph" w:styleId="Verzeichnis5">
    <w:name w:val="toc 5"/>
    <w:basedOn w:val="Standard"/>
    <w:next w:val="Standard"/>
    <w:uiPriority w:val="99"/>
    <w:pPr>
      <w:tabs>
        <w:tab w:val="right" w:leader="dot" w:pos="9071"/>
      </w:tabs>
      <w:ind w:left="800"/>
    </w:pPr>
  </w:style>
  <w:style w:type="paragraph" w:styleId="Verzeichnis6">
    <w:name w:val="toc 6"/>
    <w:basedOn w:val="Standard"/>
    <w:next w:val="Standard"/>
    <w:uiPriority w:val="99"/>
    <w:pPr>
      <w:tabs>
        <w:tab w:val="right" w:leader="dot" w:pos="9071"/>
      </w:tabs>
      <w:ind w:left="1000"/>
    </w:pPr>
  </w:style>
  <w:style w:type="paragraph" w:styleId="Verzeichnis7">
    <w:name w:val="toc 7"/>
    <w:basedOn w:val="Standard"/>
    <w:next w:val="Standard"/>
    <w:uiPriority w:val="99"/>
    <w:pPr>
      <w:tabs>
        <w:tab w:val="right" w:leader="dot" w:pos="9071"/>
      </w:tabs>
      <w:ind w:left="1200"/>
    </w:pPr>
  </w:style>
  <w:style w:type="paragraph" w:styleId="Verzeichnis8">
    <w:name w:val="toc 8"/>
    <w:basedOn w:val="Standard"/>
    <w:next w:val="Standard"/>
    <w:uiPriority w:val="99"/>
    <w:pPr>
      <w:tabs>
        <w:tab w:val="right" w:leader="dot" w:pos="9071"/>
      </w:tabs>
      <w:ind w:left="1400"/>
    </w:pPr>
  </w:style>
  <w:style w:type="paragraph" w:styleId="Verzeichnis9">
    <w:name w:val="toc 9"/>
    <w:basedOn w:val="Standard"/>
    <w:next w:val="Standard"/>
    <w:uiPriority w:val="99"/>
    <w:pPr>
      <w:tabs>
        <w:tab w:val="right" w:leader="dot" w:pos="9071"/>
      </w:tabs>
      <w:ind w:left="1600"/>
    </w:pPr>
  </w:style>
  <w:style w:type="paragraph" w:customStyle="1" w:styleId="AA">
    <w:name w:val="AA"/>
    <w:basedOn w:val="Standard"/>
    <w:uiPriority w:val="99"/>
  </w:style>
  <w:style w:type="paragraph" w:customStyle="1" w:styleId="Aufzhlung">
    <w:name w:val="Aufz_hlung"/>
    <w:basedOn w:val="Standard"/>
    <w:uiPriority w:val="99"/>
    <w:pPr>
      <w:spacing w:before="20" w:after="20"/>
      <w:ind w:left="993" w:hanging="284"/>
    </w:pPr>
  </w:style>
  <w:style w:type="paragraph" w:customStyle="1" w:styleId="Aktivitt">
    <w:name w:val="Aktivit_t"/>
    <w:basedOn w:val="Standard"/>
    <w:next w:val="Standard"/>
    <w:uiPriority w:val="99"/>
    <w:pPr>
      <w:spacing w:before="60"/>
    </w:pPr>
    <w:rPr>
      <w:b/>
      <w:bCs/>
      <w:color w:val="000000"/>
    </w:rPr>
  </w:style>
  <w:style w:type="paragraph" w:customStyle="1" w:styleId="Haupttext">
    <w:name w:val="Haupttext"/>
    <w:basedOn w:val="Standard"/>
    <w:uiPriority w:val="99"/>
    <w:pPr>
      <w:spacing w:after="120"/>
      <w:ind w:left="851"/>
      <w:jc w:val="both"/>
    </w:pPr>
  </w:style>
  <w:style w:type="paragraph" w:customStyle="1" w:styleId="DokumentHaupttext">
    <w:name w:val="Dokument Haupttext"/>
    <w:uiPriority w:val="99"/>
    <w:pPr>
      <w:autoSpaceDE w:val="0"/>
      <w:autoSpaceDN w:val="0"/>
      <w:adjustRightInd w:val="0"/>
      <w:spacing w:before="80" w:after="80" w:line="280" w:lineRule="atLeast"/>
      <w:ind w:left="1276" w:right="567"/>
      <w:jc w:val="both"/>
    </w:pPr>
    <w:rPr>
      <w:rFonts w:ascii="Arial" w:hAnsi="Arial" w:cs="Arial"/>
      <w:lang w:val="de-DE"/>
    </w:rPr>
  </w:style>
  <w:style w:type="paragraph" w:styleId="StandardWeb">
    <w:name w:val="Normal (Web)"/>
    <w:basedOn w:val="Standard"/>
    <w:uiPriority w:val="99"/>
    <w:unhideWhenUsed/>
    <w:rsid w:val="00C96459"/>
    <w:pPr>
      <w:autoSpaceDE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gar/Dropbox/bzzlab/ict06/downloads/testbericht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testbericht.dotx</Template>
  <TotalTime>0</TotalTime>
  <Pages>6</Pages>
  <Words>610</Words>
  <Characters>3844</Characters>
  <Application>Microsoft Macintosh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Testprotokoll</vt:lpstr>
    </vt:vector>
  </TitlesOfParts>
  <Company>TEMPLATE Software GmbH</Company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Testprotokoll</dc:title>
  <dc:subject/>
  <dc:creator>Garavaldi,  Daniel (BZZ)</dc:creator>
  <cp:keywords/>
  <dc:description/>
  <cp:lastModifiedBy>Garavaldi,  Daniel (BZZ)</cp:lastModifiedBy>
  <cp:revision>12</cp:revision>
  <dcterms:created xsi:type="dcterms:W3CDTF">2017-06-21T12:52:00Z</dcterms:created>
  <dcterms:modified xsi:type="dcterms:W3CDTF">2017-06-21T14:37:00Z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0.01</vt:lpwstr>
  </property>
  <property fmtid="{D5CDD505-2E9C-101B-9397-08002B2CF9AE}" pid="3" name="Project">
    <vt:lpwstr>&lt;&lt; PROJEKT &gt;&gt;</vt:lpwstr>
  </property>
</Properties>
</file>