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BCC1CE" w14:textId="77777777" w:rsidR="00BA377D" w:rsidRDefault="007B0419" w:rsidP="005009C7">
      <w:pPr>
        <w:pStyle w:val="Titel"/>
        <w:rPr>
          <w:rStyle w:val="Seitenzahl"/>
          <w:rFonts w:eastAsia="Batang"/>
        </w:rPr>
      </w:pPr>
      <w:r>
        <w:rPr>
          <w:rStyle w:val="Seitenzahl"/>
          <w:rFonts w:eastAsia="Batang"/>
        </w:rPr>
        <w:t>Testen</w:t>
      </w:r>
    </w:p>
    <w:p w14:paraId="5363CE8E" w14:textId="77777777" w:rsidR="00047086" w:rsidRDefault="00047086" w:rsidP="00047086">
      <w:pPr>
        <w:pStyle w:val="berschrift1"/>
        <w:rPr>
          <w:rStyle w:val="Seitenzahl"/>
          <w:rFonts w:eastAsia="Batang"/>
        </w:rPr>
      </w:pPr>
      <w:r>
        <w:rPr>
          <w:rStyle w:val="Seitenzahl"/>
          <w:rFonts w:eastAsia="Batang"/>
        </w:rPr>
        <w:t xml:space="preserve">Übung </w:t>
      </w:r>
      <w:r w:rsidR="00A73A0C">
        <w:rPr>
          <w:rStyle w:val="Seitenzahl"/>
          <w:rFonts w:eastAsia="Batang"/>
        </w:rPr>
        <w:t>1</w:t>
      </w:r>
      <w:r>
        <w:rPr>
          <w:rStyle w:val="Seitenzahl"/>
          <w:rFonts w:eastAsia="Batang"/>
        </w:rPr>
        <w:t xml:space="preserve">: </w:t>
      </w:r>
      <w:r w:rsidR="007962D8">
        <w:rPr>
          <w:rStyle w:val="Seitenzahl"/>
          <w:rFonts w:eastAsia="Batang"/>
        </w:rPr>
        <w:t>Eurorechner</w:t>
      </w:r>
    </w:p>
    <w:p w14:paraId="36F80BCE" w14:textId="77777777" w:rsidR="007962D8" w:rsidRDefault="00B44B9D" w:rsidP="00047086">
      <w:pPr>
        <w:rPr>
          <w:rStyle w:val="Seitenzahl"/>
          <w:rFonts w:eastAsia="Batang"/>
        </w:rPr>
      </w:pPr>
      <w:r>
        <w:rPr>
          <w:rStyle w:val="Seitenzahl"/>
          <w:rFonts w:eastAsia="Batang"/>
        </w:rPr>
        <w:t xml:space="preserve">a) </w:t>
      </w:r>
      <w:r w:rsidR="007962D8">
        <w:rPr>
          <w:rStyle w:val="Seitenzahl"/>
          <w:rFonts w:eastAsia="Batang"/>
        </w:rPr>
        <w:t xml:space="preserve">Testen Sie das </w:t>
      </w:r>
      <w:r w:rsidR="009811D3">
        <w:rPr>
          <w:rStyle w:val="Seitenzahl"/>
          <w:rFonts w:eastAsia="Batang"/>
        </w:rPr>
        <w:t>VBA-P</w:t>
      </w:r>
      <w:r w:rsidR="001E087E">
        <w:rPr>
          <w:rStyle w:val="Seitenzahl"/>
          <w:rFonts w:eastAsia="Batang"/>
        </w:rPr>
        <w:t>r</w:t>
      </w:r>
      <w:r w:rsidR="009811D3">
        <w:rPr>
          <w:rStyle w:val="Seitenzahl"/>
          <w:rFonts w:eastAsia="Batang"/>
        </w:rPr>
        <w:t>ogramm</w:t>
      </w:r>
      <w:r w:rsidR="007962D8">
        <w:rPr>
          <w:rStyle w:val="Seitenzahl"/>
          <w:rFonts w:eastAsia="Batang"/>
        </w:rPr>
        <w:t xml:space="preserve"> </w:t>
      </w:r>
      <w:r w:rsidR="007962D8" w:rsidRPr="00025F35">
        <w:rPr>
          <w:rStyle w:val="Seitenzahl"/>
          <w:rFonts w:eastAsia="Batang"/>
          <w:b/>
          <w:color w:val="FF0000"/>
        </w:rPr>
        <w:t>Eurorechner</w:t>
      </w:r>
      <w:r w:rsidR="009811D3">
        <w:rPr>
          <w:rStyle w:val="Seitenzahl"/>
          <w:rFonts w:eastAsia="Batang"/>
          <w:b/>
          <w:color w:val="FF0000"/>
        </w:rPr>
        <w:t>_Testen</w:t>
      </w:r>
      <w:r w:rsidR="007962D8" w:rsidRPr="00025F35">
        <w:rPr>
          <w:rStyle w:val="Seitenzahl"/>
          <w:rFonts w:eastAsia="Batang"/>
          <w:b/>
          <w:color w:val="FF0000"/>
        </w:rPr>
        <w:t>.</w:t>
      </w:r>
      <w:r w:rsidR="009811D3">
        <w:rPr>
          <w:rStyle w:val="Seitenzahl"/>
          <w:rFonts w:eastAsia="Batang"/>
          <w:b/>
          <w:color w:val="FF0000"/>
        </w:rPr>
        <w:t>doc</w:t>
      </w:r>
      <w:r w:rsidR="007962D8" w:rsidRPr="00025F35">
        <w:rPr>
          <w:rStyle w:val="Seitenzahl"/>
          <w:rFonts w:eastAsia="Batang"/>
          <w:color w:val="FF0000"/>
        </w:rPr>
        <w:t xml:space="preserve"> </w:t>
      </w:r>
      <w:r w:rsidR="007962D8">
        <w:rPr>
          <w:rStyle w:val="Seitenzahl"/>
          <w:rFonts w:eastAsia="Batang"/>
        </w:rPr>
        <w:t xml:space="preserve">mit folgendem Protokoll. </w:t>
      </w:r>
      <w:r w:rsidR="006B7521">
        <w:rPr>
          <w:rStyle w:val="Seitenzahl"/>
          <w:rFonts w:eastAsia="Batang"/>
        </w:rPr>
        <w:t xml:space="preserve">Das </w:t>
      </w:r>
      <w:r w:rsidR="009811D3">
        <w:rPr>
          <w:rStyle w:val="Seitenzahl"/>
          <w:rFonts w:eastAsia="Batang"/>
        </w:rPr>
        <w:t>Programm</w:t>
      </w:r>
      <w:r w:rsidR="006B7521">
        <w:rPr>
          <w:rStyle w:val="Seitenzahl"/>
          <w:rFonts w:eastAsia="Batang"/>
        </w:rPr>
        <w:t xml:space="preserve"> eignet sich als Beispiel für den Test </w:t>
      </w:r>
      <w:r w:rsidR="006B7521" w:rsidRPr="006B7521">
        <w:rPr>
          <w:rStyle w:val="Seitenzahl"/>
          <w:rFonts w:eastAsia="Batang"/>
          <w:i/>
        </w:rPr>
        <w:t>eines</w:t>
      </w:r>
      <w:r w:rsidR="006B7521">
        <w:rPr>
          <w:rStyle w:val="Seitenzahl"/>
          <w:rFonts w:eastAsia="Batang"/>
        </w:rPr>
        <w:t xml:space="preserve"> Eingabewertes bezgl. Fallabdeckung.</w:t>
      </w:r>
      <w:r w:rsidR="009062C3"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t xml:space="preserve">b) </w:t>
      </w:r>
      <w:r w:rsidR="007962D8">
        <w:rPr>
          <w:rStyle w:val="Seitenzahl"/>
          <w:rFonts w:eastAsia="Batang"/>
        </w:rPr>
        <w:t xml:space="preserve">Beurteilen Sie die danach die Anzahl Testfälle. Welche Testfälle sind nicht </w:t>
      </w:r>
      <w:r w:rsidR="00E7322C">
        <w:rPr>
          <w:rStyle w:val="Seitenzahl"/>
          <w:rFonts w:eastAsia="Batang"/>
        </w:rPr>
        <w:t>günstig</w:t>
      </w:r>
      <w:r w:rsidR="007962D8">
        <w:rPr>
          <w:rStyle w:val="Seitenzahl"/>
          <w:rFonts w:eastAsia="Batang"/>
        </w:rPr>
        <w:t xml:space="preserve"> </w:t>
      </w:r>
      <w:r w:rsidR="00875557">
        <w:rPr>
          <w:rStyle w:val="Seitenzahl"/>
          <w:rFonts w:eastAsia="Batang"/>
        </w:rPr>
        <w:t xml:space="preserve">oder sogar </w:t>
      </w:r>
      <w:r w:rsidR="007962D8">
        <w:rPr>
          <w:rStyle w:val="Seitenzahl"/>
          <w:rFonts w:eastAsia="Batang"/>
        </w:rPr>
        <w:t>überflüssig</w:t>
      </w:r>
      <w:r w:rsidR="00507F26">
        <w:rPr>
          <w:rStyle w:val="Seitenzahl"/>
          <w:rFonts w:eastAsia="Batang"/>
        </w:rPr>
        <w:t>,</w:t>
      </w:r>
      <w:r w:rsidR="007962D8">
        <w:rPr>
          <w:rStyle w:val="Seitenzahl"/>
          <w:rFonts w:eastAsia="Batang"/>
        </w:rPr>
        <w:t xml:space="preserve"> </w:t>
      </w:r>
      <w:proofErr w:type="gramStart"/>
      <w:r w:rsidR="007962D8">
        <w:rPr>
          <w:rStyle w:val="Seitenzahl"/>
          <w:rFonts w:eastAsia="Batang"/>
        </w:rPr>
        <w:t>oder gibt es Fälle</w:t>
      </w:r>
      <w:r w:rsidR="009062C3">
        <w:rPr>
          <w:rStyle w:val="Seitenzahl"/>
          <w:rFonts w:eastAsia="Batang"/>
        </w:rPr>
        <w:t>,</w:t>
      </w:r>
      <w:r w:rsidR="007962D8">
        <w:rPr>
          <w:rStyle w:val="Seitenzahl"/>
          <w:rFonts w:eastAsia="Batang"/>
        </w:rPr>
        <w:t xml:space="preserve"> die nicht getestet w</w:t>
      </w:r>
      <w:r w:rsidR="009062C3">
        <w:rPr>
          <w:rStyle w:val="Seitenzahl"/>
          <w:rFonts w:eastAsia="Batang"/>
        </w:rPr>
        <w:t>u</w:t>
      </w:r>
      <w:r w:rsidR="007962D8">
        <w:rPr>
          <w:rStyle w:val="Seitenzahl"/>
          <w:rFonts w:eastAsia="Batang"/>
        </w:rPr>
        <w:t>rden</w:t>
      </w:r>
      <w:r w:rsidR="009062C3">
        <w:rPr>
          <w:rStyle w:val="Seitenzahl"/>
          <w:rFonts w:eastAsia="Batang"/>
        </w:rPr>
        <w:t>?</w:t>
      </w:r>
      <w:proofErr w:type="gramEnd"/>
      <w:r w:rsidR="007962D8">
        <w:rPr>
          <w:rStyle w:val="Seitenzahl"/>
          <w:rFonts w:eastAsia="Batang"/>
        </w:rPr>
        <w:t xml:space="preserve"> </w:t>
      </w:r>
      <w:r w:rsidR="009062C3"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t xml:space="preserve">c) </w:t>
      </w:r>
      <w:r w:rsidR="007962D8">
        <w:rPr>
          <w:rStyle w:val="Seitenzahl"/>
          <w:rFonts w:eastAsia="Batang"/>
        </w:rPr>
        <w:t xml:space="preserve">Ergänzen Sie das Testprotokoll </w:t>
      </w:r>
      <w:r w:rsidR="00507F26">
        <w:rPr>
          <w:rStyle w:val="Seitenzahl"/>
          <w:rFonts w:eastAsia="Batang"/>
        </w:rPr>
        <w:t xml:space="preserve">gemäss ihrer Analyse aus Aufgabe b) </w:t>
      </w:r>
      <w:r w:rsidR="007962D8">
        <w:rPr>
          <w:rStyle w:val="Seitenzahl"/>
          <w:rFonts w:eastAsia="Batang"/>
        </w:rPr>
        <w:t xml:space="preserve">und </w:t>
      </w:r>
      <w:r w:rsidR="009062C3"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t xml:space="preserve">d) </w:t>
      </w:r>
      <w:r w:rsidR="007962D8">
        <w:rPr>
          <w:rStyle w:val="Seitenzahl"/>
          <w:rFonts w:eastAsia="Batang"/>
        </w:rPr>
        <w:t>fü</w:t>
      </w:r>
      <w:r w:rsidR="00244002">
        <w:rPr>
          <w:rStyle w:val="Seitenzahl"/>
          <w:rFonts w:eastAsia="Batang"/>
        </w:rPr>
        <w:t>h</w:t>
      </w:r>
      <w:r w:rsidR="007962D8">
        <w:rPr>
          <w:rStyle w:val="Seitenzahl"/>
          <w:rFonts w:eastAsia="Batang"/>
        </w:rPr>
        <w:t>ren Sie ihre zusätzlichen Fälle ebenfalls durch.</w:t>
      </w:r>
    </w:p>
    <w:p w14:paraId="64E9BF17" w14:textId="77777777" w:rsidR="005B42AA" w:rsidRPr="007D4992" w:rsidRDefault="005B42AA" w:rsidP="005B4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eastAsia="Batang"/>
          <w:b/>
          <w:sz w:val="24"/>
        </w:rPr>
      </w:pPr>
      <w:r w:rsidRPr="007D4992">
        <w:rPr>
          <w:rStyle w:val="Seitenzahl"/>
          <w:rFonts w:eastAsia="Batang"/>
          <w:b/>
          <w:sz w:val="24"/>
        </w:rPr>
        <w:t>Testbeschrieb:</w:t>
      </w:r>
    </w:p>
    <w:p w14:paraId="7654CCB7" w14:textId="77777777" w:rsidR="005B42AA" w:rsidRDefault="001A1C10" w:rsidP="005B4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eastAsia="Batang"/>
        </w:rPr>
      </w:pPr>
      <w:r>
        <w:rPr>
          <w:rStyle w:val="Seitenzahl"/>
          <w:rFonts w:eastAsia="Batang"/>
        </w:rPr>
        <w:t>Testen Sie das Programm „</w:t>
      </w:r>
      <w:r w:rsidR="00AA1C46" w:rsidRPr="00025F35">
        <w:rPr>
          <w:rStyle w:val="Seitenzahl"/>
          <w:rFonts w:eastAsia="Batang"/>
          <w:b/>
          <w:color w:val="FF0000"/>
        </w:rPr>
        <w:t>Eurorechner</w:t>
      </w:r>
      <w:r w:rsidR="00AA1C46">
        <w:rPr>
          <w:rStyle w:val="Seitenzahl"/>
          <w:rFonts w:eastAsia="Batang"/>
          <w:b/>
          <w:color w:val="FF0000"/>
        </w:rPr>
        <w:t>_Testen</w:t>
      </w:r>
      <w:r w:rsidR="00AA1C46" w:rsidRPr="00025F35">
        <w:rPr>
          <w:rStyle w:val="Seitenzahl"/>
          <w:rFonts w:eastAsia="Batang"/>
          <w:b/>
          <w:color w:val="FF0000"/>
        </w:rPr>
        <w:t>.</w:t>
      </w:r>
      <w:r w:rsidR="00AA1C46">
        <w:rPr>
          <w:rStyle w:val="Seitenzahl"/>
          <w:rFonts w:eastAsia="Batang"/>
          <w:b/>
          <w:color w:val="FF0000"/>
        </w:rPr>
        <w:t>doc</w:t>
      </w:r>
      <w:r w:rsidR="005B42AA">
        <w:rPr>
          <w:rStyle w:val="Seitenzahl"/>
          <w:rFonts w:eastAsia="Batang"/>
        </w:rPr>
        <w:t xml:space="preserve">“ </w:t>
      </w:r>
      <w:r w:rsidR="005F25D1">
        <w:rPr>
          <w:rStyle w:val="Seitenzahl"/>
          <w:rFonts w:eastAsia="Batang"/>
        </w:rPr>
        <w:t xml:space="preserve">(Pool) </w:t>
      </w:r>
      <w:r w:rsidR="00296256">
        <w:rPr>
          <w:rStyle w:val="Seitenzahl"/>
          <w:rFonts w:eastAsia="Batang"/>
        </w:rPr>
        <w:t xml:space="preserve">auf dessen korrekte Funktionalität </w:t>
      </w:r>
      <w:r w:rsidR="005B42AA">
        <w:rPr>
          <w:rStyle w:val="Seitenzahl"/>
          <w:rFonts w:eastAsia="Batang"/>
        </w:rPr>
        <w:t>mittels folge</w:t>
      </w:r>
      <w:r w:rsidR="005B42AA">
        <w:rPr>
          <w:rStyle w:val="Seitenzahl"/>
          <w:rFonts w:eastAsia="Batang"/>
        </w:rPr>
        <w:t>n</w:t>
      </w:r>
      <w:r w:rsidR="005B42AA">
        <w:rPr>
          <w:rStyle w:val="Seitenzahl"/>
          <w:rFonts w:eastAsia="Batang"/>
        </w:rPr>
        <w:t>dem Protokoll. Der Test ist als White-Box-Test ausgelegt, d.h. der Code kann eingesehen werden, um evtl. Fe</w:t>
      </w:r>
      <w:r w:rsidR="005B42AA">
        <w:rPr>
          <w:rStyle w:val="Seitenzahl"/>
          <w:rFonts w:eastAsia="Batang"/>
        </w:rPr>
        <w:t>h</w:t>
      </w:r>
      <w:r w:rsidR="005B42AA">
        <w:rPr>
          <w:rStyle w:val="Seitenzahl"/>
          <w:rFonts w:eastAsia="Batang"/>
        </w:rPr>
        <w:t>ler suchen zu können.</w:t>
      </w:r>
      <w:r w:rsidR="00296256">
        <w:rPr>
          <w:rStyle w:val="Seitenzahl"/>
          <w:rFonts w:eastAsia="Batang"/>
        </w:rPr>
        <w:t xml:space="preserve"> Das Struktogramm ist ebenfalls einsehbar!</w:t>
      </w:r>
      <w:r w:rsidR="005F25D1">
        <w:rPr>
          <w:rStyle w:val="Seitenzahl"/>
          <w:rFonts w:eastAsia="Batang"/>
        </w:rPr>
        <w:t xml:space="preserve"> Starten Sie das Programm und protokollieren Sie folgende Testfälle. </w:t>
      </w:r>
    </w:p>
    <w:p w14:paraId="2E3E6FE2" w14:textId="77777777" w:rsidR="005B42AA" w:rsidRDefault="005B42AA" w:rsidP="005B42AA">
      <w:pPr>
        <w:rPr>
          <w:rStyle w:val="Seitenzahl"/>
          <w:rFonts w:eastAsia="Batang"/>
          <w:b/>
        </w:rPr>
      </w:pPr>
    </w:p>
    <w:p w14:paraId="2C56FE0E" w14:textId="77777777" w:rsidR="005B42AA" w:rsidRPr="007D4992" w:rsidRDefault="005B42AA" w:rsidP="005B42AA">
      <w:pPr>
        <w:rPr>
          <w:rStyle w:val="Seitenzahl"/>
          <w:rFonts w:eastAsia="Batang"/>
          <w:b/>
          <w:sz w:val="24"/>
        </w:rPr>
      </w:pPr>
      <w:r w:rsidRPr="007D4992">
        <w:rPr>
          <w:rStyle w:val="Seitenzahl"/>
          <w:rFonts w:eastAsia="Batang"/>
          <w:b/>
          <w:sz w:val="24"/>
        </w:rPr>
        <w:t>Testprotokoll:</w:t>
      </w:r>
    </w:p>
    <w:p w14:paraId="205D2778" w14:textId="77777777" w:rsidR="005F25D1" w:rsidRPr="00EA3D4D" w:rsidRDefault="005F25D1" w:rsidP="005F25D1">
      <w:pPr>
        <w:pStyle w:val="berschrift2"/>
        <w:tabs>
          <w:tab w:val="num" w:pos="709"/>
        </w:tabs>
        <w:rPr>
          <w:sz w:val="18"/>
        </w:rPr>
      </w:pPr>
      <w:bookmarkStart w:id="0" w:name="_Toc276541762"/>
      <w:r w:rsidRPr="00EA3D4D">
        <w:rPr>
          <w:sz w:val="18"/>
        </w:rPr>
        <w:t xml:space="preserve">Testgruppe </w:t>
      </w:r>
      <w:bookmarkEnd w:id="0"/>
      <w:r w:rsidR="00EA3D4D" w:rsidRPr="00EA3D4D">
        <w:rPr>
          <w:sz w:val="18"/>
        </w:rPr>
        <w:t>Abbruch &amp; Falscheingaben</w:t>
      </w:r>
    </w:p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976"/>
        <w:gridCol w:w="2694"/>
        <w:gridCol w:w="2976"/>
        <w:gridCol w:w="426"/>
      </w:tblGrid>
      <w:tr w:rsidR="005F25D1" w:rsidRPr="00F20189" w14:paraId="535A80FC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FEBE7" w14:textId="77777777" w:rsidR="005F25D1" w:rsidRPr="00AC7E40" w:rsidRDefault="005F25D1" w:rsidP="007D4992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</w:p>
          <w:p w14:paraId="4DC9D76E" w14:textId="77777777" w:rsidR="005F25D1" w:rsidRPr="005F25D1" w:rsidRDefault="005F25D1" w:rsidP="007D4992">
            <w:pPr>
              <w:rPr>
                <w:color w:val="008000"/>
              </w:rPr>
            </w:pPr>
            <w:r w:rsidRPr="005F25D1">
              <w:t xml:space="preserve">Abbruchbedingungen und Falscheingaben. Bei jedem Fall </w:t>
            </w:r>
            <w:r w:rsidR="007D4992">
              <w:t xml:space="preserve">A1 – A5 </w:t>
            </w:r>
            <w:r w:rsidRPr="005F25D1">
              <w:t>Programm jeweils neu starten</w:t>
            </w:r>
            <w:r w:rsidR="001229F1">
              <w:t>.</w:t>
            </w:r>
          </w:p>
        </w:tc>
      </w:tr>
      <w:tr w:rsidR="005F25D1" w:rsidRPr="00F20189" w14:paraId="427ACF37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31E36" w14:textId="77777777" w:rsidR="005F25D1" w:rsidRPr="00AC7E40" w:rsidRDefault="005F25D1" w:rsidP="009811D3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 w:rsidR="009811D3">
              <w:rPr>
                <w:i/>
                <w:iCs/>
              </w:rPr>
              <w:t>Eurorechner_Testen.doc öffnen. Makro startet automatisch</w:t>
            </w:r>
          </w:p>
        </w:tc>
      </w:tr>
      <w:tr w:rsidR="005F25D1" w:rsidRPr="00F20189" w14:paraId="450BE1E2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7C6C4366" w14:textId="77777777" w:rsidR="005F25D1" w:rsidRPr="00F20189" w:rsidRDefault="005F25D1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976" w:type="dxa"/>
          </w:tcPr>
          <w:p w14:paraId="606298C3" w14:textId="77777777" w:rsidR="005F25D1" w:rsidRPr="00F20189" w:rsidRDefault="005F25D1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694" w:type="dxa"/>
          </w:tcPr>
          <w:p w14:paraId="418B62A8" w14:textId="77777777" w:rsidR="005F25D1" w:rsidRPr="00F20189" w:rsidRDefault="005F25D1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1B549D80" w14:textId="77777777" w:rsidR="005F25D1" w:rsidRPr="00F20189" w:rsidRDefault="005F25D1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182B0282" w14:textId="77777777" w:rsidR="005F25D1" w:rsidRPr="00286A4C" w:rsidRDefault="005F25D1" w:rsidP="007D4992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5F25D1" w:rsidRPr="00F20189" w14:paraId="32CB542D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73E57ED4" w14:textId="77777777" w:rsidR="005F25D1" w:rsidRPr="00F20189" w:rsidRDefault="005F25D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2976" w:type="dxa"/>
          </w:tcPr>
          <w:p w14:paraId="463F8227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 w:rsidRPr="005F25D1">
              <w:rPr>
                <w:bCs/>
                <w:sz w:val="20"/>
              </w:rPr>
              <w:t>[X] Fenster schliessen</w:t>
            </w:r>
          </w:p>
        </w:tc>
        <w:tc>
          <w:tcPr>
            <w:tcW w:w="2694" w:type="dxa"/>
          </w:tcPr>
          <w:p w14:paraId="0D70E4D1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 w:rsidRPr="005F25D1">
              <w:rPr>
                <w:bCs/>
                <w:sz w:val="20"/>
              </w:rPr>
              <w:t>Fenster &amp; Programm schliesst</w:t>
            </w:r>
          </w:p>
        </w:tc>
        <w:tc>
          <w:tcPr>
            <w:tcW w:w="2976" w:type="dxa"/>
          </w:tcPr>
          <w:p w14:paraId="3F06E6D0" w14:textId="77777777" w:rsidR="00E946FB" w:rsidRPr="005F25D1" w:rsidRDefault="00E946FB" w:rsidP="007D4992">
            <w:pPr>
              <w:spacing w:before="40" w:after="40"/>
              <w:rPr>
                <w:bCs/>
                <w:i/>
                <w:sz w:val="20"/>
              </w:rPr>
            </w:pPr>
          </w:p>
        </w:tc>
        <w:tc>
          <w:tcPr>
            <w:tcW w:w="426" w:type="dxa"/>
          </w:tcPr>
          <w:p w14:paraId="06D19EF2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5F25D1" w:rsidRPr="00F20189" w14:paraId="7143E039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3D6906E8" w14:textId="77777777" w:rsidR="005F25D1" w:rsidRDefault="005F25D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2976" w:type="dxa"/>
          </w:tcPr>
          <w:p w14:paraId="013AD3D8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[</w:t>
            </w:r>
            <w:proofErr w:type="spellStart"/>
            <w:r>
              <w:rPr>
                <w:bCs/>
                <w:sz w:val="20"/>
              </w:rPr>
              <w:t>Cancel</w:t>
            </w:r>
            <w:proofErr w:type="spellEnd"/>
            <w:r>
              <w:rPr>
                <w:bCs/>
                <w:sz w:val="20"/>
              </w:rPr>
              <w:t>] drücken</w:t>
            </w:r>
          </w:p>
        </w:tc>
        <w:tc>
          <w:tcPr>
            <w:tcW w:w="2694" w:type="dxa"/>
          </w:tcPr>
          <w:p w14:paraId="48DDA59D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 w:rsidRPr="005F25D1">
              <w:rPr>
                <w:bCs/>
                <w:sz w:val="20"/>
              </w:rPr>
              <w:t>Fenster &amp; Programm schliesst</w:t>
            </w:r>
          </w:p>
        </w:tc>
        <w:tc>
          <w:tcPr>
            <w:tcW w:w="2976" w:type="dxa"/>
          </w:tcPr>
          <w:p w14:paraId="7A274EF3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510CC08E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5F25D1" w:rsidRPr="00F20189" w14:paraId="38334828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3FDE656" w14:textId="77777777" w:rsidR="005F25D1" w:rsidRDefault="005F25D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2976" w:type="dxa"/>
          </w:tcPr>
          <w:p w14:paraId="4E7A665B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</w:t>
            </w:r>
            <w:proofErr w:type="spellStart"/>
            <w:r w:rsidR="007D4992">
              <w:rPr>
                <w:bCs/>
                <w:sz w:val="20"/>
              </w:rPr>
              <w:t>xyz</w:t>
            </w:r>
            <w:proofErr w:type="spellEnd"/>
            <w:r>
              <w:rPr>
                <w:bCs/>
                <w:sz w:val="20"/>
              </w:rPr>
              <w:t>“ eingeben und [OK] drücken</w:t>
            </w:r>
          </w:p>
        </w:tc>
        <w:tc>
          <w:tcPr>
            <w:tcW w:w="2694" w:type="dxa"/>
          </w:tcPr>
          <w:p w14:paraId="48B5873A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Fehlermeldung erscheint! </w:t>
            </w:r>
          </w:p>
        </w:tc>
        <w:tc>
          <w:tcPr>
            <w:tcW w:w="2976" w:type="dxa"/>
          </w:tcPr>
          <w:p w14:paraId="7711918F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780A24D0" w14:textId="77777777" w:rsidR="005F25D1" w:rsidRPr="005F25D1" w:rsidRDefault="005F25D1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607DC5" w:rsidRPr="00F20189" w14:paraId="2D38407C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22640578" w14:textId="77777777" w:rsidR="00607DC5" w:rsidRDefault="00607DC5" w:rsidP="00607DC5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2976" w:type="dxa"/>
          </w:tcPr>
          <w:p w14:paraId="72328563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„0“ eingeben und [OK] drücken</w:t>
            </w:r>
          </w:p>
        </w:tc>
        <w:tc>
          <w:tcPr>
            <w:tcW w:w="2694" w:type="dxa"/>
          </w:tcPr>
          <w:p w14:paraId="17341B08" w14:textId="77777777" w:rsidR="00607DC5" w:rsidRPr="005F25D1" w:rsidRDefault="00607DC5" w:rsidP="00607DC5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Fehlermeldung erscheint!</w:t>
            </w:r>
          </w:p>
        </w:tc>
        <w:tc>
          <w:tcPr>
            <w:tcW w:w="2976" w:type="dxa"/>
          </w:tcPr>
          <w:p w14:paraId="44FDC352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563AEA38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607DC5" w:rsidRPr="00F20189" w14:paraId="03357D75" w14:textId="77777777" w:rsidTr="00607D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620E9C3A" w14:textId="77777777" w:rsidR="00607DC5" w:rsidRDefault="00607DC5" w:rsidP="00607DC5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A5</w:t>
            </w:r>
          </w:p>
        </w:tc>
        <w:tc>
          <w:tcPr>
            <w:tcW w:w="2976" w:type="dxa"/>
          </w:tcPr>
          <w:p w14:paraId="658C4C56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„-100“ eingeben und [OK] drücken</w:t>
            </w:r>
          </w:p>
        </w:tc>
        <w:tc>
          <w:tcPr>
            <w:tcW w:w="2694" w:type="dxa"/>
          </w:tcPr>
          <w:p w14:paraId="52597554" w14:textId="77777777" w:rsidR="00607DC5" w:rsidRPr="005F25D1" w:rsidRDefault="00607DC5" w:rsidP="00607DC5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Fehlermeldung erscheint!</w:t>
            </w:r>
          </w:p>
        </w:tc>
        <w:tc>
          <w:tcPr>
            <w:tcW w:w="2976" w:type="dxa"/>
          </w:tcPr>
          <w:p w14:paraId="4CF6FB8B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3A1CF025" w14:textId="77777777" w:rsidR="00607DC5" w:rsidRPr="005F25D1" w:rsidRDefault="00607DC5" w:rsidP="007D4992">
            <w:pPr>
              <w:spacing w:before="40" w:after="40"/>
              <w:rPr>
                <w:bCs/>
                <w:sz w:val="20"/>
              </w:rPr>
            </w:pPr>
          </w:p>
        </w:tc>
      </w:tr>
    </w:tbl>
    <w:p w14:paraId="361AA5F4" w14:textId="77777777" w:rsidR="005F25D1" w:rsidRDefault="005F25D1" w:rsidP="005B42AA">
      <w:pPr>
        <w:rPr>
          <w:rStyle w:val="Seitenzahl"/>
          <w:rFonts w:eastAsia="Batang"/>
          <w:b/>
        </w:rPr>
      </w:pPr>
    </w:p>
    <w:p w14:paraId="375D612D" w14:textId="77777777" w:rsidR="00EA3D4D" w:rsidRPr="001229F1" w:rsidRDefault="00EA3D4D" w:rsidP="00EA3D4D">
      <w:pPr>
        <w:pStyle w:val="berschrift2"/>
        <w:tabs>
          <w:tab w:val="num" w:pos="709"/>
        </w:tabs>
        <w:rPr>
          <w:sz w:val="18"/>
        </w:rPr>
      </w:pPr>
      <w:r w:rsidRPr="001229F1">
        <w:rPr>
          <w:sz w:val="18"/>
        </w:rPr>
        <w:lastRenderedPageBreak/>
        <w:t xml:space="preserve">Testgruppe </w:t>
      </w:r>
      <w:r w:rsidR="007D4992">
        <w:rPr>
          <w:sz w:val="18"/>
        </w:rPr>
        <w:t>Ablauf</w:t>
      </w:r>
    </w:p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835"/>
        <w:gridCol w:w="2835"/>
        <w:gridCol w:w="2976"/>
        <w:gridCol w:w="426"/>
      </w:tblGrid>
      <w:tr w:rsidR="00EA3D4D" w:rsidRPr="00F20189" w14:paraId="3DF1E8D9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5DC88" w14:textId="77777777" w:rsidR="00EA3D4D" w:rsidRPr="00AC7E40" w:rsidRDefault="00EA3D4D" w:rsidP="007D4992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</w:p>
          <w:p w14:paraId="22CA1770" w14:textId="77777777" w:rsidR="00EA3D4D" w:rsidRPr="005F25D1" w:rsidRDefault="007D4992" w:rsidP="000B5B4E">
            <w:pPr>
              <w:rPr>
                <w:color w:val="008000"/>
              </w:rPr>
            </w:pPr>
            <w:r>
              <w:t>Logischer Ablauf testen. Siehe auch Struktogramm! Bei Testfall B1</w:t>
            </w:r>
            <w:r w:rsidR="000B5B4E">
              <w:t xml:space="preserve"> </w:t>
            </w:r>
            <w:r>
              <w:t>Programm neu starten</w:t>
            </w:r>
            <w:r w:rsidR="000B5B4E">
              <w:t>, dann Testfälle nacheinander abarbeiten</w:t>
            </w:r>
            <w:r>
              <w:t>.</w:t>
            </w:r>
          </w:p>
        </w:tc>
      </w:tr>
      <w:tr w:rsidR="00EA3D4D" w:rsidRPr="00F20189" w14:paraId="07D01D0D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996A" w14:textId="77777777" w:rsidR="00EA3D4D" w:rsidRPr="00AC7E40" w:rsidRDefault="00EA3D4D" w:rsidP="009811D3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 w:rsidR="001E087E">
              <w:rPr>
                <w:i/>
                <w:iCs/>
              </w:rPr>
              <w:t>Eurorechner_Testen.doc öffnen. Makro startet automatisch</w:t>
            </w:r>
          </w:p>
        </w:tc>
      </w:tr>
      <w:tr w:rsidR="00EA3D4D" w:rsidRPr="00F20189" w14:paraId="49EF3E12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5F72F46" w14:textId="77777777" w:rsidR="00EA3D4D" w:rsidRPr="00F20189" w:rsidRDefault="00EA3D4D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835" w:type="dxa"/>
          </w:tcPr>
          <w:p w14:paraId="06DD6913" w14:textId="77777777" w:rsidR="00EA3D4D" w:rsidRPr="00F20189" w:rsidRDefault="00EA3D4D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835" w:type="dxa"/>
          </w:tcPr>
          <w:p w14:paraId="7714ACCE" w14:textId="77777777" w:rsidR="00EA3D4D" w:rsidRPr="00F20189" w:rsidRDefault="00EA3D4D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6F364FCC" w14:textId="77777777" w:rsidR="00EA3D4D" w:rsidRPr="00F20189" w:rsidRDefault="00EA3D4D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11A033C8" w14:textId="77777777" w:rsidR="00EA3D4D" w:rsidRPr="00286A4C" w:rsidRDefault="00EA3D4D" w:rsidP="007D4992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EA3D4D" w:rsidRPr="00F20189" w14:paraId="1B868D52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7A2D1E23" w14:textId="77777777" w:rsidR="00EA3D4D" w:rsidRPr="00F20189" w:rsidRDefault="001229F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EA3D4D"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2FEA309B" w14:textId="77777777" w:rsidR="00EA3D4D" w:rsidRPr="005F25D1" w:rsidRDefault="007D4992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„1“ eingeben und [OK] drücken</w:t>
            </w:r>
          </w:p>
        </w:tc>
        <w:tc>
          <w:tcPr>
            <w:tcW w:w="2835" w:type="dxa"/>
          </w:tcPr>
          <w:p w14:paraId="465788F1" w14:textId="77777777" w:rsidR="00EA3D4D" w:rsidRPr="005F25D1" w:rsidRDefault="007D4992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Fenster „Resultat“ mit Eurob</w:t>
            </w:r>
            <w:r>
              <w:rPr>
                <w:bCs/>
                <w:sz w:val="20"/>
              </w:rPr>
              <w:t>e</w:t>
            </w:r>
            <w:r>
              <w:rPr>
                <w:bCs/>
                <w:sz w:val="20"/>
              </w:rPr>
              <w:t>trag wird ausgegeben!</w:t>
            </w:r>
          </w:p>
        </w:tc>
        <w:tc>
          <w:tcPr>
            <w:tcW w:w="2976" w:type="dxa"/>
          </w:tcPr>
          <w:p w14:paraId="272D6F34" w14:textId="77777777" w:rsidR="00EA3D4D" w:rsidRPr="005F25D1" w:rsidRDefault="00EA3D4D" w:rsidP="007D4992">
            <w:pPr>
              <w:spacing w:before="40" w:after="40"/>
              <w:rPr>
                <w:bCs/>
                <w:i/>
                <w:sz w:val="20"/>
              </w:rPr>
            </w:pPr>
          </w:p>
        </w:tc>
        <w:tc>
          <w:tcPr>
            <w:tcW w:w="426" w:type="dxa"/>
          </w:tcPr>
          <w:p w14:paraId="150FD5B7" w14:textId="77777777" w:rsidR="00EA3D4D" w:rsidRPr="005F25D1" w:rsidRDefault="00EA3D4D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EA3D4D" w:rsidRPr="00F20189" w14:paraId="346589A8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13E85357" w14:textId="77777777" w:rsidR="00EA3D4D" w:rsidRDefault="001229F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EA3D4D"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52D1EE32" w14:textId="77777777" w:rsidR="00EA3D4D" w:rsidRPr="005F25D1" w:rsidRDefault="007D4992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[OK] drücken</w:t>
            </w:r>
          </w:p>
        </w:tc>
        <w:tc>
          <w:tcPr>
            <w:tcW w:w="2835" w:type="dxa"/>
          </w:tcPr>
          <w:p w14:paraId="5AABD9D7" w14:textId="77777777" w:rsidR="00EA3D4D" w:rsidRPr="005F25D1" w:rsidRDefault="007D4992" w:rsidP="007D4992">
            <w:pPr>
              <w:spacing w:before="40" w:after="40"/>
              <w:rPr>
                <w:bCs/>
                <w:sz w:val="20"/>
              </w:rPr>
            </w:pPr>
            <w:r w:rsidRPr="005F25D1">
              <w:rPr>
                <w:bCs/>
                <w:sz w:val="20"/>
              </w:rPr>
              <w:t xml:space="preserve">Fenster </w:t>
            </w:r>
            <w:r>
              <w:rPr>
                <w:bCs/>
                <w:sz w:val="20"/>
              </w:rPr>
              <w:t>„Eurorechner…“ wird angezeigt!</w:t>
            </w:r>
          </w:p>
        </w:tc>
        <w:tc>
          <w:tcPr>
            <w:tcW w:w="2976" w:type="dxa"/>
          </w:tcPr>
          <w:p w14:paraId="0DD0F99B" w14:textId="77777777" w:rsidR="00EA3D4D" w:rsidRPr="005F25D1" w:rsidRDefault="00EA3D4D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25046363" w14:textId="77777777" w:rsidR="00EA3D4D" w:rsidRPr="005F25D1" w:rsidRDefault="00EA3D4D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EA3D4D" w:rsidRPr="00F20189" w14:paraId="1A0C202C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365ED0D1" w14:textId="77777777" w:rsidR="00EA3D4D" w:rsidRDefault="001229F1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EA3D4D"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6E7DB325" w14:textId="77777777" w:rsidR="00EA3D4D" w:rsidRPr="005F25D1" w:rsidRDefault="007D4992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„Wollen Sie noch eine Berec</w:t>
            </w:r>
            <w:r>
              <w:rPr>
                <w:bCs/>
                <w:sz w:val="20"/>
              </w:rPr>
              <w:t>h</w:t>
            </w:r>
            <w:r>
              <w:rPr>
                <w:bCs/>
                <w:sz w:val="20"/>
              </w:rPr>
              <w:t>nung machen?“ mit [Ja] quitti</w:t>
            </w:r>
            <w:r>
              <w:rPr>
                <w:bCs/>
                <w:sz w:val="20"/>
              </w:rPr>
              <w:t>e</w:t>
            </w:r>
            <w:r>
              <w:rPr>
                <w:bCs/>
                <w:sz w:val="20"/>
              </w:rPr>
              <w:t>ren</w:t>
            </w:r>
          </w:p>
        </w:tc>
        <w:tc>
          <w:tcPr>
            <w:tcW w:w="2835" w:type="dxa"/>
          </w:tcPr>
          <w:p w14:paraId="674E8EBF" w14:textId="77777777" w:rsidR="00EA3D4D" w:rsidRPr="005F25D1" w:rsidRDefault="007D4992" w:rsidP="000B5B4E">
            <w:pPr>
              <w:spacing w:before="40" w:after="40"/>
              <w:rPr>
                <w:bCs/>
                <w:sz w:val="20"/>
              </w:rPr>
            </w:pPr>
            <w:r w:rsidRPr="005F25D1">
              <w:rPr>
                <w:bCs/>
                <w:sz w:val="20"/>
              </w:rPr>
              <w:t xml:space="preserve">Fenster </w:t>
            </w:r>
            <w:r>
              <w:rPr>
                <w:bCs/>
                <w:sz w:val="20"/>
              </w:rPr>
              <w:t xml:space="preserve">„Eurorechner“ wird </w:t>
            </w:r>
            <w:r w:rsidR="000B5B4E">
              <w:rPr>
                <w:bCs/>
                <w:sz w:val="20"/>
              </w:rPr>
              <w:t>wi</w:t>
            </w:r>
            <w:r w:rsidR="000B5B4E">
              <w:rPr>
                <w:bCs/>
                <w:sz w:val="20"/>
              </w:rPr>
              <w:t>e</w:t>
            </w:r>
            <w:r w:rsidR="000B5B4E">
              <w:rPr>
                <w:bCs/>
                <w:sz w:val="20"/>
              </w:rPr>
              <w:t xml:space="preserve">der </w:t>
            </w:r>
            <w:r>
              <w:rPr>
                <w:bCs/>
                <w:sz w:val="20"/>
              </w:rPr>
              <w:t>angezeigt!</w:t>
            </w:r>
          </w:p>
        </w:tc>
        <w:tc>
          <w:tcPr>
            <w:tcW w:w="2976" w:type="dxa"/>
          </w:tcPr>
          <w:p w14:paraId="4BC71C6A" w14:textId="77777777" w:rsidR="00EA3D4D" w:rsidRPr="005F25D1" w:rsidRDefault="00EA3D4D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3099DEFB" w14:textId="77777777" w:rsidR="00EA3D4D" w:rsidRPr="005F25D1" w:rsidRDefault="00EA3D4D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0B5B4E" w:rsidRPr="00F20189" w14:paraId="1C1C4452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E3AFB6B" w14:textId="77777777" w:rsidR="000B5B4E" w:rsidRDefault="000B5B4E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B4</w:t>
            </w:r>
          </w:p>
        </w:tc>
        <w:tc>
          <w:tcPr>
            <w:tcW w:w="2835" w:type="dxa"/>
          </w:tcPr>
          <w:p w14:paraId="17CC23FF" w14:textId="77777777" w:rsidR="000B5B4E" w:rsidRDefault="000B5B4E" w:rsidP="000B5B4E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„1“ eingeben und 2x [OK] dr</w:t>
            </w:r>
            <w:r>
              <w:rPr>
                <w:bCs/>
                <w:sz w:val="20"/>
              </w:rPr>
              <w:t>ü</w:t>
            </w:r>
            <w:r>
              <w:rPr>
                <w:bCs/>
                <w:sz w:val="20"/>
              </w:rPr>
              <w:t>cken</w:t>
            </w:r>
            <w:proofErr w:type="gramStart"/>
            <w:r>
              <w:rPr>
                <w:bCs/>
                <w:sz w:val="20"/>
              </w:rPr>
              <w:t>.</w:t>
            </w:r>
            <w:proofErr w:type="gramEnd"/>
            <w:r>
              <w:rPr>
                <w:bCs/>
                <w:sz w:val="20"/>
              </w:rPr>
              <w:br/>
              <w:t>„Wollen Sie noch eine Berec</w:t>
            </w:r>
            <w:r>
              <w:rPr>
                <w:bCs/>
                <w:sz w:val="20"/>
              </w:rPr>
              <w:t>h</w:t>
            </w:r>
            <w:r>
              <w:rPr>
                <w:bCs/>
                <w:sz w:val="20"/>
              </w:rPr>
              <w:t>nung machen?“ mit [Nein] qui</w:t>
            </w:r>
            <w:r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>tieren</w:t>
            </w:r>
          </w:p>
        </w:tc>
        <w:tc>
          <w:tcPr>
            <w:tcW w:w="2835" w:type="dxa"/>
          </w:tcPr>
          <w:p w14:paraId="0D8DA53D" w14:textId="77777777" w:rsidR="000B5B4E" w:rsidRPr="005F25D1" w:rsidRDefault="000B5B4E" w:rsidP="000B5B4E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Programm wird beendet.</w:t>
            </w:r>
          </w:p>
        </w:tc>
        <w:tc>
          <w:tcPr>
            <w:tcW w:w="2976" w:type="dxa"/>
          </w:tcPr>
          <w:p w14:paraId="0E08C019" w14:textId="77777777" w:rsidR="000B5B4E" w:rsidRPr="005F25D1" w:rsidRDefault="000B5B4E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00BE35A2" w14:textId="77777777" w:rsidR="000B5B4E" w:rsidRPr="005F25D1" w:rsidRDefault="000B5B4E" w:rsidP="007D4992">
            <w:pPr>
              <w:spacing w:before="40" w:after="40"/>
              <w:rPr>
                <w:bCs/>
                <w:sz w:val="20"/>
              </w:rPr>
            </w:pPr>
          </w:p>
        </w:tc>
      </w:tr>
    </w:tbl>
    <w:p w14:paraId="0375C7AC" w14:textId="77777777" w:rsidR="007D4992" w:rsidRPr="001229F1" w:rsidRDefault="007D4992" w:rsidP="007D4992">
      <w:pPr>
        <w:pStyle w:val="berschrift2"/>
        <w:tabs>
          <w:tab w:val="num" w:pos="709"/>
        </w:tabs>
        <w:rPr>
          <w:sz w:val="18"/>
        </w:rPr>
      </w:pPr>
      <w:r w:rsidRPr="001229F1">
        <w:rPr>
          <w:sz w:val="18"/>
        </w:rPr>
        <w:t>Testgruppe Umrechnung</w:t>
      </w:r>
    </w:p>
    <w:tbl>
      <w:tblPr>
        <w:tblW w:w="955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2835"/>
        <w:gridCol w:w="2835"/>
        <w:gridCol w:w="2976"/>
        <w:gridCol w:w="426"/>
      </w:tblGrid>
      <w:tr w:rsidR="007D4992" w:rsidRPr="00F20189" w14:paraId="1E5CFCBD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9D435" w14:textId="77777777" w:rsidR="007D4992" w:rsidRPr="00AC7E40" w:rsidRDefault="007D4992" w:rsidP="007D4992">
            <w:r w:rsidRPr="00AC7E40">
              <w:rPr>
                <w:b/>
                <w:color w:val="008000"/>
              </w:rPr>
              <w:t>Beschreibung</w:t>
            </w:r>
            <w:r>
              <w:rPr>
                <w:b/>
                <w:color w:val="008000"/>
              </w:rPr>
              <w:t xml:space="preserve"> Testgruppe</w:t>
            </w:r>
            <w:r w:rsidRPr="00AC7E40">
              <w:rPr>
                <w:color w:val="008000"/>
              </w:rPr>
              <w:t>:</w:t>
            </w:r>
          </w:p>
          <w:p w14:paraId="54CED8B8" w14:textId="77777777" w:rsidR="007D4992" w:rsidRPr="005F25D1" w:rsidRDefault="007D4992" w:rsidP="00E564A8">
            <w:pPr>
              <w:rPr>
                <w:color w:val="008000"/>
              </w:rPr>
            </w:pPr>
            <w:r>
              <w:t xml:space="preserve">Korrekte Umrechnungen. </w:t>
            </w:r>
            <w:r w:rsidRPr="005F25D1">
              <w:t xml:space="preserve">Bei jedem Fall </w:t>
            </w:r>
            <w:r w:rsidR="00E564A8">
              <w:t>Frankenbetrag eingeben. Ausgabe ist in Euro.</w:t>
            </w:r>
          </w:p>
        </w:tc>
      </w:tr>
      <w:tr w:rsidR="007D4992" w:rsidRPr="00F20189" w14:paraId="1175142F" w14:textId="77777777" w:rsidTr="007D4992">
        <w:trPr>
          <w:tblHeader/>
        </w:trPr>
        <w:tc>
          <w:tcPr>
            <w:tcW w:w="95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895BB" w14:textId="77777777" w:rsidR="007D4992" w:rsidRPr="00AC7E40" w:rsidRDefault="007D4992" w:rsidP="007D4992">
            <w:r>
              <w:rPr>
                <w:b/>
                <w:color w:val="008000"/>
              </w:rPr>
              <w:t>Setup</w:t>
            </w:r>
            <w:r w:rsidRPr="00AC7E40">
              <w:rPr>
                <w:color w:val="008000"/>
              </w:rPr>
              <w:t xml:space="preserve">: </w:t>
            </w:r>
            <w:r w:rsidR="008D7959">
              <w:rPr>
                <w:i/>
                <w:iCs/>
              </w:rPr>
              <w:t>Eurorechner_Testen.doc öffnen. Makro startet automatisch.</w:t>
            </w:r>
            <w:r>
              <w:rPr>
                <w:i/>
                <w:iCs/>
              </w:rPr>
              <w:t xml:space="preserve"> Eurokurs = 1.21</w:t>
            </w:r>
          </w:p>
        </w:tc>
      </w:tr>
      <w:tr w:rsidR="007D4992" w:rsidRPr="00F20189" w14:paraId="24D0534B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393FC41" w14:textId="77777777" w:rsidR="007D4992" w:rsidRPr="00F20189" w:rsidRDefault="007D4992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#</w:t>
            </w:r>
          </w:p>
        </w:tc>
        <w:tc>
          <w:tcPr>
            <w:tcW w:w="2835" w:type="dxa"/>
          </w:tcPr>
          <w:p w14:paraId="6F4137C1" w14:textId="77777777" w:rsidR="007D4992" w:rsidRPr="00F20189" w:rsidRDefault="007D4992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Nötige Eingabe/Aktion</w:t>
            </w:r>
          </w:p>
        </w:tc>
        <w:tc>
          <w:tcPr>
            <w:tcW w:w="2835" w:type="dxa"/>
          </w:tcPr>
          <w:p w14:paraId="3404E7C4" w14:textId="77777777" w:rsidR="007D4992" w:rsidRPr="00F20189" w:rsidRDefault="007D4992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>Erwartete Ausgabe/Aktion</w:t>
            </w:r>
          </w:p>
        </w:tc>
        <w:tc>
          <w:tcPr>
            <w:tcW w:w="2976" w:type="dxa"/>
          </w:tcPr>
          <w:p w14:paraId="3B3C1F66" w14:textId="77777777" w:rsidR="007D4992" w:rsidRPr="00F20189" w:rsidRDefault="007D4992" w:rsidP="007D4992">
            <w:pPr>
              <w:spacing w:before="40" w:after="40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 xml:space="preserve">Tatsächliche Ausgabe/Aktion </w:t>
            </w:r>
          </w:p>
        </w:tc>
        <w:tc>
          <w:tcPr>
            <w:tcW w:w="426" w:type="dxa"/>
          </w:tcPr>
          <w:p w14:paraId="0C8D53B1" w14:textId="77777777" w:rsidR="007D4992" w:rsidRPr="00286A4C" w:rsidRDefault="007D4992" w:rsidP="007D4992">
            <w:pPr>
              <w:spacing w:before="40" w:after="40"/>
              <w:rPr>
                <w:b/>
                <w:bCs/>
                <w:color w:val="008000"/>
                <w:sz w:val="40"/>
                <w:szCs w:val="40"/>
              </w:rPr>
            </w:pPr>
            <w:r w:rsidRPr="00286A4C">
              <w:rPr>
                <w:b/>
                <w:bCs/>
                <w:color w:val="008000"/>
                <w:sz w:val="40"/>
                <w:szCs w:val="40"/>
              </w:rPr>
              <w:sym w:font="Wingdings" w:char="F043"/>
            </w:r>
          </w:p>
        </w:tc>
      </w:tr>
      <w:tr w:rsidR="007D4992" w:rsidRPr="00F20189" w14:paraId="639A0FE0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67181B3E" w14:textId="77777777" w:rsidR="007D4992" w:rsidRPr="00F20189" w:rsidRDefault="007D4992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2835" w:type="dxa"/>
          </w:tcPr>
          <w:p w14:paraId="22D9FFCD" w14:textId="77777777" w:rsidR="007D4992" w:rsidRPr="005F25D1" w:rsidRDefault="00E564A8" w:rsidP="00CF6C79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</w:p>
        </w:tc>
        <w:tc>
          <w:tcPr>
            <w:tcW w:w="2835" w:type="dxa"/>
          </w:tcPr>
          <w:p w14:paraId="203732FE" w14:textId="77777777" w:rsidR="007D4992" w:rsidRPr="005F25D1" w:rsidRDefault="00CF6C79" w:rsidP="0084609F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0.8</w:t>
            </w:r>
            <w:r w:rsidR="0084609F">
              <w:rPr>
                <w:bCs/>
                <w:sz w:val="20"/>
              </w:rPr>
              <w:t>3</w:t>
            </w:r>
          </w:p>
        </w:tc>
        <w:tc>
          <w:tcPr>
            <w:tcW w:w="2976" w:type="dxa"/>
          </w:tcPr>
          <w:p w14:paraId="00ABF3BF" w14:textId="77777777" w:rsidR="007D4992" w:rsidRPr="005F25D1" w:rsidRDefault="007D4992" w:rsidP="007D4992">
            <w:pPr>
              <w:spacing w:before="40" w:after="40"/>
              <w:rPr>
                <w:bCs/>
                <w:i/>
                <w:sz w:val="20"/>
              </w:rPr>
            </w:pPr>
          </w:p>
        </w:tc>
        <w:tc>
          <w:tcPr>
            <w:tcW w:w="426" w:type="dxa"/>
          </w:tcPr>
          <w:p w14:paraId="5FB2A613" w14:textId="77777777" w:rsidR="007D4992" w:rsidRPr="005F25D1" w:rsidRDefault="007D4992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7D4992" w:rsidRPr="00F20189" w14:paraId="34AB16B0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285FFC0A" w14:textId="77777777" w:rsidR="007D4992" w:rsidRDefault="007D4992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B2</w:t>
            </w:r>
          </w:p>
        </w:tc>
        <w:tc>
          <w:tcPr>
            <w:tcW w:w="2835" w:type="dxa"/>
          </w:tcPr>
          <w:p w14:paraId="0554C22F" w14:textId="77777777" w:rsidR="007D4992" w:rsidRPr="005F25D1" w:rsidRDefault="00E564A8" w:rsidP="00E564A8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  <w:r w:rsidR="004B570D">
              <w:rPr>
                <w:bCs/>
                <w:sz w:val="20"/>
              </w:rPr>
              <w:t>‘</w:t>
            </w:r>
            <w:r>
              <w:rPr>
                <w:bCs/>
                <w:sz w:val="20"/>
              </w:rPr>
              <w:t>000</w:t>
            </w:r>
            <w:r w:rsidR="004B570D">
              <w:rPr>
                <w:bCs/>
                <w:sz w:val="20"/>
              </w:rPr>
              <w:t>‘</w:t>
            </w:r>
            <w:r>
              <w:rPr>
                <w:bCs/>
                <w:sz w:val="20"/>
              </w:rPr>
              <w:t>000</w:t>
            </w:r>
            <w:r w:rsidR="004B570D">
              <w:rPr>
                <w:bCs/>
                <w:sz w:val="20"/>
              </w:rPr>
              <w:t>‘</w:t>
            </w:r>
            <w:r>
              <w:rPr>
                <w:bCs/>
                <w:sz w:val="20"/>
              </w:rPr>
              <w:t>000</w:t>
            </w:r>
          </w:p>
        </w:tc>
        <w:tc>
          <w:tcPr>
            <w:tcW w:w="2835" w:type="dxa"/>
          </w:tcPr>
          <w:p w14:paraId="1FAA418B" w14:textId="77777777" w:rsidR="007D4992" w:rsidRPr="005F25D1" w:rsidRDefault="004B570D" w:rsidP="007D4992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82644680.99</w:t>
            </w:r>
          </w:p>
        </w:tc>
        <w:tc>
          <w:tcPr>
            <w:tcW w:w="2976" w:type="dxa"/>
          </w:tcPr>
          <w:p w14:paraId="61A13B60" w14:textId="77777777" w:rsidR="007D4992" w:rsidRPr="005F25D1" w:rsidRDefault="007D4992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016FAF77" w14:textId="77777777" w:rsidR="007D4992" w:rsidRPr="005F25D1" w:rsidRDefault="007D4992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7D4992" w:rsidRPr="00F20189" w14:paraId="723AF1A9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22922918" w14:textId="77777777" w:rsidR="007D4992" w:rsidRDefault="007D4992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B3</w:t>
            </w:r>
          </w:p>
        </w:tc>
        <w:tc>
          <w:tcPr>
            <w:tcW w:w="2835" w:type="dxa"/>
          </w:tcPr>
          <w:p w14:paraId="5C3F43D0" w14:textId="77777777" w:rsidR="007D4992" w:rsidRPr="005F25D1" w:rsidRDefault="00CF6C79" w:rsidP="00CF6C79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0.05</w:t>
            </w:r>
          </w:p>
        </w:tc>
        <w:tc>
          <w:tcPr>
            <w:tcW w:w="2835" w:type="dxa"/>
          </w:tcPr>
          <w:p w14:paraId="02196CB4" w14:textId="77777777" w:rsidR="007D4992" w:rsidRPr="005F25D1" w:rsidRDefault="00CF6C79" w:rsidP="00CF6C79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0.04</w:t>
            </w:r>
          </w:p>
        </w:tc>
        <w:tc>
          <w:tcPr>
            <w:tcW w:w="2976" w:type="dxa"/>
          </w:tcPr>
          <w:p w14:paraId="246BE100" w14:textId="77777777" w:rsidR="007D4992" w:rsidRPr="005F25D1" w:rsidRDefault="007D4992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59A38BE7" w14:textId="77777777" w:rsidR="007D4992" w:rsidRPr="005F25D1" w:rsidRDefault="007D4992" w:rsidP="007D4992">
            <w:pPr>
              <w:spacing w:before="40" w:after="40"/>
              <w:rPr>
                <w:bCs/>
                <w:sz w:val="20"/>
              </w:rPr>
            </w:pPr>
          </w:p>
        </w:tc>
      </w:tr>
      <w:tr w:rsidR="00CF6C79" w:rsidRPr="00F20189" w14:paraId="629B656D" w14:textId="77777777" w:rsidTr="007D499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483" w:type="dxa"/>
          </w:tcPr>
          <w:p w14:paraId="5A55CAF1" w14:textId="77777777" w:rsidR="00CF6C79" w:rsidRDefault="00CF6C79" w:rsidP="007D4992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B4</w:t>
            </w:r>
          </w:p>
        </w:tc>
        <w:tc>
          <w:tcPr>
            <w:tcW w:w="2835" w:type="dxa"/>
          </w:tcPr>
          <w:p w14:paraId="285764C8" w14:textId="77777777" w:rsidR="00CF6C79" w:rsidRDefault="00CF6C79" w:rsidP="00CF6C79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125.85</w:t>
            </w:r>
          </w:p>
        </w:tc>
        <w:tc>
          <w:tcPr>
            <w:tcW w:w="2835" w:type="dxa"/>
          </w:tcPr>
          <w:p w14:paraId="3BC20F58" w14:textId="77777777" w:rsidR="00CF6C79" w:rsidRDefault="00CF6C79" w:rsidP="00CF6C79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104.01</w:t>
            </w:r>
          </w:p>
        </w:tc>
        <w:tc>
          <w:tcPr>
            <w:tcW w:w="2976" w:type="dxa"/>
          </w:tcPr>
          <w:p w14:paraId="1ED36FC6" w14:textId="77777777" w:rsidR="00CF6C79" w:rsidRPr="005F25D1" w:rsidRDefault="00CF6C79" w:rsidP="007D4992">
            <w:pPr>
              <w:spacing w:before="40" w:after="40"/>
              <w:rPr>
                <w:bCs/>
                <w:sz w:val="20"/>
              </w:rPr>
            </w:pPr>
          </w:p>
        </w:tc>
        <w:tc>
          <w:tcPr>
            <w:tcW w:w="426" w:type="dxa"/>
          </w:tcPr>
          <w:p w14:paraId="3073B960" w14:textId="77777777" w:rsidR="00CF6C79" w:rsidRPr="005F25D1" w:rsidRDefault="00CF6C79" w:rsidP="007D4992">
            <w:pPr>
              <w:spacing w:before="40" w:after="40"/>
              <w:rPr>
                <w:bCs/>
                <w:sz w:val="20"/>
              </w:rPr>
            </w:pPr>
          </w:p>
        </w:tc>
      </w:tr>
    </w:tbl>
    <w:p w14:paraId="7E8EE05C" w14:textId="77777777" w:rsidR="00401FE5" w:rsidRDefault="00401FE5">
      <w:pPr>
        <w:spacing w:before="0" w:after="0" w:line="240" w:lineRule="auto"/>
        <w:rPr>
          <w:rStyle w:val="Seitenzahl"/>
          <w:rFonts w:eastAsia="Batang"/>
        </w:rPr>
      </w:pPr>
    </w:p>
    <w:p w14:paraId="4A421A7D" w14:textId="77777777" w:rsidR="008459CE" w:rsidRPr="00840F61" w:rsidRDefault="00401FE5">
      <w:pPr>
        <w:spacing w:before="0" w:after="0" w:line="240" w:lineRule="auto"/>
        <w:rPr>
          <w:rStyle w:val="Seitenzahl"/>
          <w:rFonts w:eastAsia="Batang"/>
        </w:rPr>
      </w:pPr>
      <w:r>
        <w:rPr>
          <w:rStyle w:val="Seitenzahl"/>
          <w:rFonts w:eastAsia="Batang"/>
        </w:rPr>
        <w:t xml:space="preserve">Testbefund: </w:t>
      </w:r>
      <w:r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br/>
        <w:t>Unterschrift Prüfer:</w:t>
      </w:r>
      <w:r w:rsidR="008459CE">
        <w:rPr>
          <w:rStyle w:val="Seitenzahl"/>
          <w:rFonts w:eastAsia="Batang"/>
        </w:rPr>
        <w:br w:type="page"/>
      </w:r>
    </w:p>
    <w:p w14:paraId="64FF0AFE" w14:textId="77777777" w:rsidR="007962D8" w:rsidRDefault="007962D8" w:rsidP="007962D8">
      <w:pPr>
        <w:pStyle w:val="berschrift1"/>
        <w:rPr>
          <w:rStyle w:val="Seitenzahl"/>
          <w:rFonts w:eastAsia="Batang"/>
        </w:rPr>
      </w:pPr>
      <w:r>
        <w:rPr>
          <w:rStyle w:val="Seitenzahl"/>
          <w:rFonts w:eastAsia="Batang"/>
        </w:rPr>
        <w:lastRenderedPageBreak/>
        <w:t xml:space="preserve">Übung </w:t>
      </w:r>
      <w:r w:rsidR="00244002">
        <w:rPr>
          <w:rStyle w:val="Seitenzahl"/>
          <w:rFonts w:eastAsia="Batang"/>
        </w:rPr>
        <w:t>2</w:t>
      </w:r>
      <w:r>
        <w:rPr>
          <w:rStyle w:val="Seitenzahl"/>
          <w:rFonts w:eastAsia="Batang"/>
        </w:rPr>
        <w:t>: BMI-Rechner testen</w:t>
      </w:r>
    </w:p>
    <w:p w14:paraId="2755AD75" w14:textId="77777777" w:rsidR="007962D8" w:rsidRDefault="007962D8" w:rsidP="007962D8">
      <w:pPr>
        <w:rPr>
          <w:rStyle w:val="Seitenzahl"/>
          <w:rFonts w:eastAsia="Batang"/>
        </w:rPr>
      </w:pPr>
      <w:r>
        <w:rPr>
          <w:rStyle w:val="Seitenzahl"/>
          <w:rFonts w:eastAsia="Batang"/>
        </w:rPr>
        <w:t xml:space="preserve">Sie kennen den BMI-Rechner aus vorhergehenden Übungen. </w:t>
      </w:r>
      <w:r w:rsidR="008459CE">
        <w:rPr>
          <w:rStyle w:val="Seitenzahl"/>
          <w:rFonts w:eastAsia="Batang"/>
        </w:rPr>
        <w:t>Studieren Sie</w:t>
      </w:r>
      <w:r>
        <w:rPr>
          <w:rStyle w:val="Seitenzahl"/>
          <w:rFonts w:eastAsia="Batang"/>
        </w:rPr>
        <w:t xml:space="preserve"> nochmals die Anforderungsdefinit</w:t>
      </w:r>
      <w:r>
        <w:rPr>
          <w:rStyle w:val="Seitenzahl"/>
          <w:rFonts w:eastAsia="Batang"/>
        </w:rPr>
        <w:t>i</w:t>
      </w:r>
      <w:r>
        <w:rPr>
          <w:rStyle w:val="Seitenzahl"/>
          <w:rFonts w:eastAsia="Batang"/>
        </w:rPr>
        <w:t>onen des Rechners</w:t>
      </w:r>
      <w:r w:rsidR="008459CE">
        <w:rPr>
          <w:rStyle w:val="Seitenzahl"/>
          <w:rFonts w:eastAsia="Batang"/>
        </w:rPr>
        <w:t xml:space="preserve"> (Datei "MP M303_Vorbereitungen.docx" – Übung 3)</w:t>
      </w:r>
      <w:r>
        <w:rPr>
          <w:rStyle w:val="Seitenzahl"/>
          <w:rFonts w:eastAsia="Batang"/>
        </w:rPr>
        <w:t xml:space="preserve">. </w:t>
      </w:r>
      <w:r w:rsidR="00DF45A2">
        <w:rPr>
          <w:rStyle w:val="Seitenzahl"/>
          <w:rFonts w:eastAsia="Batang"/>
        </w:rPr>
        <w:t xml:space="preserve">Beachten </w:t>
      </w:r>
      <w:r w:rsidR="008459CE">
        <w:rPr>
          <w:rStyle w:val="Seitenzahl"/>
          <w:rFonts w:eastAsia="Batang"/>
        </w:rPr>
        <w:t>S</w:t>
      </w:r>
      <w:r w:rsidR="00DF45A2">
        <w:rPr>
          <w:rStyle w:val="Seitenzahl"/>
          <w:rFonts w:eastAsia="Batang"/>
        </w:rPr>
        <w:t xml:space="preserve">ie dabei, dass </w:t>
      </w:r>
      <w:r w:rsidR="00ED39AC">
        <w:rPr>
          <w:rStyle w:val="Seitenzahl"/>
          <w:rFonts w:eastAsia="Batang"/>
        </w:rPr>
        <w:t>gegenüber Übung 1</w:t>
      </w:r>
      <w:r w:rsidR="00DF45A2">
        <w:rPr>
          <w:rStyle w:val="Seitenzahl"/>
          <w:rFonts w:eastAsia="Batang"/>
        </w:rPr>
        <w:t xml:space="preserve"> mehrere Werte eingegeben werden und für jeden Wert die Fallabdeckung sicherzustellen ist.</w:t>
      </w:r>
      <w:r w:rsidR="00D47CBE">
        <w:rPr>
          <w:rStyle w:val="Seitenzahl"/>
          <w:rFonts w:eastAsia="Batang"/>
        </w:rPr>
        <w:t xml:space="preserve"> (Siehe Seite 4)</w:t>
      </w:r>
    </w:p>
    <w:p w14:paraId="1CEC2CA9" w14:textId="77777777" w:rsidR="00B650EE" w:rsidRPr="00B650EE" w:rsidRDefault="007962D8" w:rsidP="0031155A">
      <w:pPr>
        <w:pStyle w:val="Listenabsatz"/>
        <w:numPr>
          <w:ilvl w:val="0"/>
          <w:numId w:val="12"/>
        </w:numPr>
        <w:ind w:left="0" w:hanging="11"/>
        <w:rPr>
          <w:rStyle w:val="Seitenzahl"/>
          <w:rFonts w:eastAsia="Batang"/>
        </w:rPr>
      </w:pPr>
      <w:r w:rsidRPr="00B650EE">
        <w:rPr>
          <w:rStyle w:val="Seitenzahl"/>
          <w:rFonts w:eastAsia="Batang"/>
        </w:rPr>
        <w:t xml:space="preserve">Erstellen Sie ein Testprotokoll mit Testgruppen und –fällen um den BMI-Rechner zu testen! Verwenden Sie dazu das Script </w:t>
      </w:r>
      <w:r w:rsidRPr="0031155A">
        <w:rPr>
          <w:rStyle w:val="Seitenzahl"/>
          <w:rFonts w:eastAsia="Batang"/>
          <w:b/>
        </w:rPr>
        <w:t>BMI-Rechner_Testen.ps1</w:t>
      </w:r>
      <w:r w:rsidRPr="00B650EE">
        <w:rPr>
          <w:rStyle w:val="Seitenzahl"/>
          <w:rFonts w:eastAsia="Batang"/>
        </w:rPr>
        <w:t xml:space="preserve"> ohne den Code anzuschauen</w:t>
      </w:r>
      <w:r w:rsidR="00B32C05" w:rsidRPr="00B650EE">
        <w:rPr>
          <w:rStyle w:val="Seitenzahl"/>
          <w:rFonts w:eastAsia="Batang"/>
        </w:rPr>
        <w:t xml:space="preserve"> (ist Ehrensache!)</w:t>
      </w:r>
      <w:r w:rsidRPr="00B650EE">
        <w:rPr>
          <w:rStyle w:val="Seitenzahl"/>
          <w:rFonts w:eastAsia="Batang"/>
        </w:rPr>
        <w:t xml:space="preserve">. Es sind einige Fehler eingebaut, die </w:t>
      </w:r>
      <w:r w:rsidR="008459CE" w:rsidRPr="00B650EE">
        <w:rPr>
          <w:rStyle w:val="Seitenzahl"/>
          <w:rFonts w:eastAsia="Batang"/>
        </w:rPr>
        <w:t>S</w:t>
      </w:r>
      <w:r w:rsidRPr="00B650EE">
        <w:rPr>
          <w:rStyle w:val="Seitenzahl"/>
          <w:rFonts w:eastAsia="Batang"/>
        </w:rPr>
        <w:t xml:space="preserve">ie mit dem </w:t>
      </w:r>
      <w:r w:rsidR="00B32C05" w:rsidRPr="00B650EE">
        <w:rPr>
          <w:rStyle w:val="Seitenzahl"/>
          <w:rFonts w:eastAsia="Batang"/>
        </w:rPr>
        <w:t>Testp</w:t>
      </w:r>
      <w:r w:rsidRPr="00B650EE">
        <w:rPr>
          <w:rStyle w:val="Seitenzahl"/>
          <w:rFonts w:eastAsia="Batang"/>
        </w:rPr>
        <w:t>rotokoll finden sollten.</w:t>
      </w:r>
      <w:r w:rsidR="00B32C05" w:rsidRPr="00B650EE">
        <w:rPr>
          <w:rStyle w:val="Seitenzahl"/>
          <w:rFonts w:eastAsia="Batang"/>
        </w:rPr>
        <w:t xml:space="preserve"> </w:t>
      </w:r>
      <w:r w:rsidR="0031155A">
        <w:rPr>
          <w:rStyle w:val="Seitenzahl"/>
          <w:rFonts w:eastAsia="Batang"/>
        </w:rPr>
        <w:t>Konsultieren Sie den Spick auf der folgenden Seite!</w:t>
      </w:r>
      <w:r w:rsidR="00B14632" w:rsidRPr="00B650EE">
        <w:rPr>
          <w:rStyle w:val="Seitenzahl"/>
          <w:rFonts w:eastAsia="Batang"/>
        </w:rPr>
        <w:br/>
      </w:r>
      <w:r w:rsidR="00B44B9D" w:rsidRPr="00B650EE">
        <w:rPr>
          <w:rStyle w:val="Seitenzahl"/>
          <w:rFonts w:eastAsia="Batang"/>
        </w:rPr>
        <w:t>b)</w:t>
      </w:r>
      <w:r w:rsidR="0031155A">
        <w:rPr>
          <w:rStyle w:val="Seitenzahl"/>
          <w:rFonts w:eastAsia="Batang"/>
        </w:rPr>
        <w:tab/>
      </w:r>
      <w:r w:rsidR="00B32C05" w:rsidRPr="00B650EE">
        <w:rPr>
          <w:rStyle w:val="Seitenzahl"/>
          <w:rFonts w:eastAsia="Batang"/>
        </w:rPr>
        <w:t xml:space="preserve">Beschreiben Sie die gefunden Fehler möglichst genau und untersuchen Sie danach den Code, ob Sie alle Fehler gefunden haben. </w:t>
      </w:r>
      <w:r w:rsidR="00B14632" w:rsidRPr="00B650EE">
        <w:rPr>
          <w:rStyle w:val="Seitenzahl"/>
          <w:rFonts w:eastAsia="Batang"/>
        </w:rPr>
        <w:br/>
      </w:r>
      <w:r w:rsidR="00B44B9D" w:rsidRPr="00B650EE">
        <w:rPr>
          <w:rStyle w:val="Seitenzahl"/>
          <w:rFonts w:eastAsia="Batang"/>
        </w:rPr>
        <w:t>c)</w:t>
      </w:r>
      <w:r w:rsidR="0031155A">
        <w:rPr>
          <w:rStyle w:val="Seitenzahl"/>
          <w:rFonts w:eastAsia="Batang"/>
        </w:rPr>
        <w:tab/>
      </w:r>
      <w:r w:rsidR="00B32C05" w:rsidRPr="00B650EE">
        <w:rPr>
          <w:rStyle w:val="Seitenzahl"/>
          <w:rFonts w:eastAsia="Batang"/>
        </w:rPr>
        <w:t>Wenn Sie nicht alle Fehler gefunden haben, überlegen Sie sich, welche Testfälle noch nötig gewesen wären um die fehlenden Fehler zu finden!</w:t>
      </w:r>
    </w:p>
    <w:p w14:paraId="2B7A09FD" w14:textId="77777777" w:rsidR="00B650EE" w:rsidRPr="007D4992" w:rsidRDefault="00B650EE" w:rsidP="00B65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eastAsia="Batang"/>
          <w:b/>
          <w:sz w:val="24"/>
        </w:rPr>
      </w:pPr>
      <w:r w:rsidRPr="007D4992">
        <w:rPr>
          <w:rStyle w:val="Seitenzahl"/>
          <w:rFonts w:eastAsia="Batang"/>
          <w:b/>
          <w:sz w:val="24"/>
        </w:rPr>
        <w:t>Testbeschrieb:</w:t>
      </w:r>
    </w:p>
    <w:p w14:paraId="03DE0A67" w14:textId="77777777" w:rsidR="00B650EE" w:rsidRDefault="00B650EE" w:rsidP="00B65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eastAsia="Batang"/>
        </w:rPr>
      </w:pPr>
      <w:r>
        <w:rPr>
          <w:rStyle w:val="Seitenzahl"/>
          <w:rFonts w:eastAsia="Batang"/>
        </w:rPr>
        <w:t>Testen Sie das PS-Programm „</w:t>
      </w:r>
      <w:r w:rsidRPr="008C3137">
        <w:rPr>
          <w:rStyle w:val="Seitenzahl"/>
          <w:rFonts w:eastAsia="Batang"/>
          <w:b/>
          <w:color w:val="FF0000"/>
        </w:rPr>
        <w:t>BMI-Rechner_Testen.ps1</w:t>
      </w:r>
      <w:r>
        <w:rPr>
          <w:rStyle w:val="Seitenzahl"/>
          <w:rFonts w:eastAsia="Batang"/>
        </w:rPr>
        <w:t xml:space="preserve">“ (Pool) auf dessen korrekte Funktionalität. </w:t>
      </w:r>
    </w:p>
    <w:p w14:paraId="7841BC93" w14:textId="77777777" w:rsidR="00B650EE" w:rsidRDefault="00B650EE" w:rsidP="00B65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eastAsia="Batang"/>
        </w:rPr>
      </w:pPr>
      <w:r>
        <w:rPr>
          <w:rStyle w:val="Seitenzahl"/>
          <w:rFonts w:eastAsia="Batang"/>
        </w:rPr>
        <w:t>Der Test soll ein Black-Box-Test sein, d.h. der Code soll nicht eingesehen werden. Das Struktogramm ist ebe</w:t>
      </w:r>
      <w:r>
        <w:rPr>
          <w:rStyle w:val="Seitenzahl"/>
          <w:rFonts w:eastAsia="Batang"/>
        </w:rPr>
        <w:t>n</w:t>
      </w:r>
      <w:r>
        <w:rPr>
          <w:rStyle w:val="Seitenzahl"/>
          <w:rFonts w:eastAsia="Batang"/>
        </w:rPr>
        <w:t xml:space="preserve">falls nicht einsehbar! Starten Sie das Programm und protokollieren Sie </w:t>
      </w:r>
      <w:r w:rsidR="00C32EA5">
        <w:rPr>
          <w:rStyle w:val="Seitenzahl"/>
          <w:rFonts w:eastAsia="Batang"/>
        </w:rPr>
        <w:t>die</w:t>
      </w:r>
      <w:r>
        <w:rPr>
          <w:rStyle w:val="Seitenzahl"/>
          <w:rFonts w:eastAsia="Batang"/>
        </w:rPr>
        <w:t xml:space="preserve"> Testfälle. </w:t>
      </w:r>
    </w:p>
    <w:p w14:paraId="0CEC4539" w14:textId="77777777" w:rsidR="009C5003" w:rsidRPr="009C5003" w:rsidRDefault="009C5003" w:rsidP="00B650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eitenzahl"/>
          <w:rFonts w:ascii="Courier New" w:eastAsia="Batang" w:hAnsi="Courier New" w:cs="Courier New"/>
        </w:rPr>
      </w:pPr>
      <w:r w:rsidRPr="00B446F3">
        <w:rPr>
          <w:rStyle w:val="Seitenzahl"/>
          <w:rFonts w:eastAsia="Batang"/>
          <w:b/>
        </w:rPr>
        <w:t>Hilfsmittel:</w:t>
      </w:r>
      <w:r>
        <w:rPr>
          <w:rStyle w:val="Seitenzahl"/>
          <w:rFonts w:eastAsia="Batang"/>
        </w:rPr>
        <w:br/>
        <w:t xml:space="preserve">- Windows </w:t>
      </w:r>
      <w:proofErr w:type="spellStart"/>
      <w:r>
        <w:rPr>
          <w:rStyle w:val="Seitenzahl"/>
          <w:rFonts w:eastAsia="Batang"/>
        </w:rPr>
        <w:t>Powershell</w:t>
      </w:r>
      <w:proofErr w:type="spellEnd"/>
      <w:r>
        <w:rPr>
          <w:rStyle w:val="Seitenzahl"/>
          <w:rFonts w:eastAsia="Batang"/>
        </w:rPr>
        <w:t xml:space="preserve"> Version 3.0</w:t>
      </w:r>
      <w:r w:rsidR="00B446F3">
        <w:rPr>
          <w:rStyle w:val="Seitenzahl"/>
          <w:rFonts w:eastAsia="Batang"/>
        </w:rPr>
        <w:br/>
      </w:r>
      <w:bookmarkStart w:id="1" w:name="_GoBack"/>
      <w:bookmarkEnd w:id="1"/>
      <w:r>
        <w:rPr>
          <w:rStyle w:val="Seitenzahl"/>
          <w:rFonts w:eastAsia="Batang"/>
        </w:rPr>
        <w:t>- Powershell.exe starten:</w:t>
      </w:r>
      <w:r w:rsidR="00431C09">
        <w:rPr>
          <w:rStyle w:val="Seitenzahl"/>
          <w:rFonts w:eastAsia="Batang"/>
        </w:rPr>
        <w:t xml:space="preserve"> </w:t>
      </w:r>
      <w:r>
        <w:rPr>
          <w:rStyle w:val="Seitenzahl"/>
          <w:rFonts w:eastAsia="Batang"/>
        </w:rPr>
        <w:br/>
      </w:r>
      <w:r>
        <w:rPr>
          <w:rStyle w:val="Seitenzahl"/>
          <w:rFonts w:eastAsia="Batang"/>
        </w:rPr>
        <w:tab/>
      </w:r>
      <w:r w:rsidRPr="009C5003">
        <w:rPr>
          <w:rStyle w:val="Seitenzahl"/>
          <w:rFonts w:ascii="Courier New" w:eastAsia="Batang" w:hAnsi="Courier New" w:cs="Courier New"/>
        </w:rPr>
        <w:t xml:space="preserve">PS C:\....\v1.0&gt; </w:t>
      </w:r>
      <w:proofErr w:type="spellStart"/>
      <w:r w:rsidRPr="009C5003">
        <w:rPr>
          <w:rStyle w:val="Seitenzahl"/>
          <w:rFonts w:ascii="Courier New" w:eastAsia="Batang" w:hAnsi="Courier New" w:cs="Courier New"/>
        </w:rPr>
        <w:t>set-executionpolicy</w:t>
      </w:r>
      <w:proofErr w:type="spellEnd"/>
      <w:r w:rsidRPr="009C5003">
        <w:rPr>
          <w:rStyle w:val="Seitenzahl"/>
          <w:rFonts w:ascii="Courier New" w:eastAsia="Batang" w:hAnsi="Courier New" w:cs="Courier New"/>
        </w:rPr>
        <w:t xml:space="preserve"> </w:t>
      </w:r>
      <w:proofErr w:type="spellStart"/>
      <w:r w:rsidR="002D45E9">
        <w:rPr>
          <w:rStyle w:val="Seitenzahl"/>
          <w:rFonts w:ascii="Courier New" w:eastAsia="Batang" w:hAnsi="Courier New" w:cs="Courier New"/>
        </w:rPr>
        <w:t>unrestricted</w:t>
      </w:r>
      <w:proofErr w:type="spellEnd"/>
      <w:r w:rsidRPr="009C5003">
        <w:rPr>
          <w:rStyle w:val="Seitenzahl"/>
          <w:rFonts w:ascii="Courier New" w:eastAsia="Batang" w:hAnsi="Courier New" w:cs="Courier New"/>
        </w:rPr>
        <w:t xml:space="preserve">    </w:t>
      </w:r>
      <w:r w:rsidR="00A10C07" w:rsidRPr="00A10C07">
        <w:rPr>
          <w:rStyle w:val="Seitenzahl"/>
          <w:rFonts w:ascii="Courier New" w:eastAsia="Batang" w:hAnsi="Courier New" w:cs="Courier New"/>
        </w:rPr>
        <w:sym w:font="Wingdings" w:char="F0E0"/>
      </w:r>
      <w:r w:rsidRPr="009C5003">
        <w:rPr>
          <w:rStyle w:val="Seitenzahl"/>
          <w:rFonts w:ascii="Courier New" w:eastAsia="Batang" w:hAnsi="Courier New" w:cs="Courier New"/>
        </w:rPr>
        <w:t xml:space="preserve"> j</w:t>
      </w:r>
      <w:r w:rsidRPr="009C5003">
        <w:rPr>
          <w:rStyle w:val="Seitenzahl"/>
          <w:rFonts w:ascii="Courier New" w:eastAsia="Batang" w:hAnsi="Courier New" w:cs="Courier New"/>
        </w:rPr>
        <w:br/>
      </w:r>
      <w:r w:rsidRPr="009C5003">
        <w:rPr>
          <w:rStyle w:val="Seitenzahl"/>
          <w:rFonts w:ascii="Courier New" w:eastAsia="Batang" w:hAnsi="Courier New" w:cs="Courier New"/>
        </w:rPr>
        <w:tab/>
        <w:t>PS …&gt; h:</w:t>
      </w:r>
      <w:r w:rsidRPr="009C5003">
        <w:rPr>
          <w:rStyle w:val="Seitenzahl"/>
          <w:rFonts w:ascii="Courier New" w:eastAsia="Batang" w:hAnsi="Courier New" w:cs="Courier New"/>
        </w:rPr>
        <w:br/>
      </w:r>
      <w:r w:rsidRPr="009C5003">
        <w:rPr>
          <w:rStyle w:val="Seitenzahl"/>
          <w:rFonts w:ascii="Courier New" w:eastAsia="Batang" w:hAnsi="Courier New" w:cs="Courier New"/>
        </w:rPr>
        <w:tab/>
        <w:t>PS H:</w:t>
      </w:r>
      <w:r w:rsidR="00B446F3">
        <w:rPr>
          <w:rStyle w:val="Seitenzahl"/>
          <w:rFonts w:ascii="Courier New" w:eastAsia="Batang" w:hAnsi="Courier New" w:cs="Courier New"/>
        </w:rPr>
        <w:t xml:space="preserve">&gt; cd </w:t>
      </w:r>
      <w:r w:rsidR="00147612">
        <w:rPr>
          <w:rStyle w:val="Seitenzahl"/>
          <w:rFonts w:ascii="Courier New" w:eastAsia="Batang" w:hAnsi="Courier New" w:cs="Courier New"/>
        </w:rPr>
        <w:t>"</w:t>
      </w:r>
      <w:r w:rsidR="00B446F3">
        <w:rPr>
          <w:rStyle w:val="Seitenzahl"/>
          <w:rFonts w:ascii="Courier New" w:eastAsia="Batang" w:hAnsi="Courier New" w:cs="Courier New"/>
        </w:rPr>
        <w:t>…</w:t>
      </w:r>
      <w:r w:rsidR="00147612">
        <w:rPr>
          <w:rStyle w:val="Seitenzahl"/>
          <w:rFonts w:ascii="Courier New" w:eastAsia="Batang" w:hAnsi="Courier New" w:cs="Courier New"/>
        </w:rPr>
        <w:t>"</w:t>
      </w:r>
      <w:r w:rsidR="00A10C07">
        <w:rPr>
          <w:rStyle w:val="Seitenzahl"/>
          <w:rFonts w:ascii="Courier New" w:eastAsia="Batang" w:hAnsi="Courier New" w:cs="Courier New"/>
        </w:rPr>
        <w:t xml:space="preserve"> </w:t>
      </w:r>
      <w:r w:rsidR="00A10C07" w:rsidRPr="00A10C07">
        <w:rPr>
          <w:rStyle w:val="Seitenzahl"/>
          <w:rFonts w:ascii="Courier New" w:eastAsia="Batang" w:hAnsi="Courier New" w:cs="Courier New"/>
        </w:rPr>
        <w:sym w:font="Wingdings" w:char="F0E0"/>
      </w:r>
      <w:r w:rsidR="00A10C07">
        <w:rPr>
          <w:rStyle w:val="Seitenzahl"/>
          <w:rFonts w:ascii="Courier New" w:eastAsia="Batang" w:hAnsi="Courier New" w:cs="Courier New"/>
        </w:rPr>
        <w:t xml:space="preserve"> </w:t>
      </w:r>
      <w:r w:rsidR="00A10C07" w:rsidRPr="00A10C07">
        <w:rPr>
          <w:rStyle w:val="Seitenzahl"/>
          <w:rFonts w:ascii="Courier New" w:eastAsia="Batang" w:hAnsi="Courier New" w:cs="Courier New"/>
          <w:i/>
        </w:rPr>
        <w:t xml:space="preserve">zum richtigen </w:t>
      </w:r>
      <w:r w:rsidR="002D45E9">
        <w:rPr>
          <w:rStyle w:val="Seitenzahl"/>
          <w:rFonts w:ascii="Courier New" w:eastAsia="Batang" w:hAnsi="Courier New" w:cs="Courier New"/>
          <w:i/>
        </w:rPr>
        <w:t>Download-</w:t>
      </w:r>
      <w:r w:rsidR="00A10C07" w:rsidRPr="00A10C07">
        <w:rPr>
          <w:rStyle w:val="Seitenzahl"/>
          <w:rFonts w:ascii="Courier New" w:eastAsia="Batang" w:hAnsi="Courier New" w:cs="Courier New"/>
          <w:i/>
        </w:rPr>
        <w:t>Ordner wechseln</w:t>
      </w:r>
      <w:r w:rsidR="00B446F3">
        <w:rPr>
          <w:rStyle w:val="Seitenzahl"/>
          <w:rFonts w:ascii="Courier New" w:eastAsia="Batang" w:hAnsi="Courier New" w:cs="Courier New"/>
        </w:rPr>
        <w:br/>
      </w:r>
      <w:r w:rsidR="00B446F3">
        <w:rPr>
          <w:rStyle w:val="Seitenzahl"/>
          <w:rFonts w:ascii="Courier New" w:eastAsia="Batang" w:hAnsi="Courier New" w:cs="Courier New"/>
        </w:rPr>
        <w:tab/>
        <w:t xml:space="preserve">PS H:\...\M122\Testen&gt; </w:t>
      </w:r>
      <w:r w:rsidR="00B446F3" w:rsidRPr="002D45E9">
        <w:rPr>
          <w:rStyle w:val="Seitenzahl"/>
          <w:rFonts w:ascii="Courier New" w:eastAsia="Batang" w:hAnsi="Courier New" w:cs="Courier New"/>
          <w:b/>
          <w:color w:val="FF0000"/>
        </w:rPr>
        <w:t>.\</w:t>
      </w:r>
      <w:r w:rsidR="00B446F3" w:rsidRPr="009C5003">
        <w:rPr>
          <w:rStyle w:val="Seitenzahl"/>
          <w:rFonts w:ascii="Courier New" w:eastAsia="Batang" w:hAnsi="Courier New" w:cs="Courier New"/>
        </w:rPr>
        <w:t>B</w:t>
      </w:r>
      <w:r w:rsidR="00B446F3">
        <w:rPr>
          <w:rStyle w:val="Seitenzahl"/>
          <w:rFonts w:ascii="Courier New" w:eastAsia="Batang" w:hAnsi="Courier New" w:cs="Courier New"/>
        </w:rPr>
        <w:t>MI-Rechner_testen.ps1</w:t>
      </w:r>
    </w:p>
    <w:p w14:paraId="5F284BE2" w14:textId="77777777" w:rsidR="00346CD4" w:rsidRPr="000521C0" w:rsidRDefault="000521C0">
      <w:pPr>
        <w:spacing w:before="0" w:after="0" w:line="240" w:lineRule="auto"/>
        <w:rPr>
          <w:vanish/>
          <w:color w:val="FF0000"/>
        </w:rPr>
      </w:pPr>
      <w:r w:rsidRPr="000521C0">
        <w:rPr>
          <w:vanish/>
          <w:color w:val="FF0000"/>
        </w:rPr>
        <w:t xml:space="preserve">Lösung siehe auch </w:t>
      </w:r>
      <w:r w:rsidR="000E22EC">
        <w:rPr>
          <w:vanish/>
          <w:color w:val="FF0000"/>
        </w:rPr>
        <w:t>&lt;</w:t>
      </w:r>
      <w:r w:rsidR="000E22EC" w:rsidRPr="000E22EC">
        <w:rPr>
          <w:vanish/>
          <w:color w:val="FF0000"/>
        </w:rPr>
        <w:t>Projektdoku-BMI-Rechner</w:t>
      </w:r>
      <w:r w:rsidR="000E22EC">
        <w:rPr>
          <w:vanish/>
          <w:color w:val="FF0000"/>
        </w:rPr>
        <w:t>.pdf&gt;</w:t>
      </w:r>
      <w:r w:rsidR="007B182D">
        <w:rPr>
          <w:vanish/>
          <w:color w:val="FF0000"/>
        </w:rPr>
        <w:t>!</w:t>
      </w:r>
    </w:p>
    <w:p w14:paraId="27F41570" w14:textId="77777777" w:rsidR="00085790" w:rsidRDefault="00085790">
      <w:pPr>
        <w:spacing w:before="0" w:after="0" w:line="240" w:lineRule="auto"/>
        <w:rPr>
          <w:rFonts w:ascii="Arial" w:hAnsi="Arial"/>
          <w:b/>
          <w:kern w:val="26"/>
          <w:sz w:val="26"/>
        </w:rPr>
      </w:pPr>
      <w:r>
        <w:br w:type="page"/>
      </w:r>
    </w:p>
    <w:p w14:paraId="59E73896" w14:textId="77777777" w:rsidR="00085790" w:rsidRPr="00F21A7A" w:rsidRDefault="00085790" w:rsidP="00085790">
      <w:pPr>
        <w:pStyle w:val="berschrift1"/>
      </w:pPr>
      <w:r>
        <w:rPr>
          <w:noProof/>
          <w:lang w:val="de-DE" w:eastAsia="de-DE"/>
        </w:rPr>
        <w:lastRenderedPageBreak/>
        <w:drawing>
          <wp:anchor distT="0" distB="0" distL="114300" distR="114300" simplePos="0" relativeHeight="251659264" behindDoc="0" locked="0" layoutInCell="1" allowOverlap="1" wp14:anchorId="6AA57181" wp14:editId="6800491D">
            <wp:simplePos x="0" y="0"/>
            <wp:positionH relativeFrom="column">
              <wp:posOffset>4301490</wp:posOffset>
            </wp:positionH>
            <wp:positionV relativeFrom="paragraph">
              <wp:posOffset>48895</wp:posOffset>
            </wp:positionV>
            <wp:extent cx="1371600" cy="113792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137">
        <w:t>Abdeckung sicherstellen mit geeigneten Testfällen</w:t>
      </w:r>
    </w:p>
    <w:p w14:paraId="1672B699" w14:textId="77777777" w:rsidR="00085790" w:rsidRPr="00F21A7A" w:rsidRDefault="00085790" w:rsidP="00085790">
      <w:pPr>
        <w:spacing w:before="0" w:line="240" w:lineRule="auto"/>
        <w:rPr>
          <w:rFonts w:ascii="Arial" w:hAnsi="Arial"/>
          <w:u w:val="single"/>
        </w:rPr>
      </w:pPr>
    </w:p>
    <w:p w14:paraId="49D3D8D5" w14:textId="77777777" w:rsidR="00085790" w:rsidRPr="00F21A7A" w:rsidRDefault="00085790" w:rsidP="00085790">
      <w:pPr>
        <w:spacing w:before="0" w:line="240" w:lineRule="auto"/>
        <w:rPr>
          <w:rFonts w:ascii="Arial" w:hAnsi="Arial" w:cs="Helvetica"/>
          <w:szCs w:val="24"/>
          <w:u w:val="single"/>
        </w:rPr>
      </w:pPr>
      <w:r w:rsidRPr="00F21A7A">
        <w:rPr>
          <w:rFonts w:ascii="Arial" w:hAnsi="Arial" w:cs="Helvetica"/>
          <w:szCs w:val="24"/>
          <w:u w:val="single"/>
        </w:rPr>
        <w:t xml:space="preserve">Beispiel:  </w:t>
      </w:r>
    </w:p>
    <w:p w14:paraId="5F3247A2" w14:textId="77777777" w:rsidR="00085790" w:rsidRPr="00F21A7A" w:rsidRDefault="00085790" w:rsidP="00085790">
      <w:pPr>
        <w:spacing w:before="0" w:line="240" w:lineRule="auto"/>
        <w:rPr>
          <w:rFonts w:ascii="Arial" w:hAnsi="Arial"/>
        </w:rPr>
      </w:pPr>
      <w:proofErr w:type="spellStart"/>
      <w:r w:rsidRPr="00F21A7A">
        <w:rPr>
          <w:rFonts w:ascii="Arial" w:hAnsi="Arial" w:cs="Helvetica"/>
          <w:szCs w:val="24"/>
        </w:rPr>
        <w:t>Integerdivision</w:t>
      </w:r>
      <w:proofErr w:type="spellEnd"/>
      <w:r w:rsidRPr="00F21A7A">
        <w:rPr>
          <w:rFonts w:ascii="Arial" w:hAnsi="Arial" w:cs="Helvetica"/>
          <w:szCs w:val="24"/>
        </w:rPr>
        <w:t xml:space="preserve">         </w:t>
      </w:r>
      <w:proofErr w:type="spellStart"/>
      <w:r w:rsidRPr="00F21A7A">
        <w:rPr>
          <w:rFonts w:ascii="Arial" w:hAnsi="Arial" w:cs="Helvetica"/>
          <w:szCs w:val="24"/>
        </w:rPr>
        <w:t>floatRes</w:t>
      </w:r>
      <w:proofErr w:type="spellEnd"/>
      <w:r w:rsidRPr="00F21A7A">
        <w:rPr>
          <w:rFonts w:ascii="Arial" w:hAnsi="Arial" w:cs="Helvetica"/>
          <w:szCs w:val="24"/>
        </w:rPr>
        <w:t xml:space="preserve"> = </w:t>
      </w:r>
      <w:proofErr w:type="spellStart"/>
      <w:r w:rsidRPr="00F21A7A">
        <w:rPr>
          <w:rFonts w:ascii="Arial" w:hAnsi="Arial" w:cs="Helvetica"/>
          <w:szCs w:val="24"/>
        </w:rPr>
        <w:t>intA</w:t>
      </w:r>
      <w:proofErr w:type="spellEnd"/>
      <w:r w:rsidRPr="00F21A7A">
        <w:rPr>
          <w:rFonts w:ascii="Arial" w:hAnsi="Arial" w:cs="Helvetica"/>
          <w:szCs w:val="24"/>
        </w:rPr>
        <w:t xml:space="preserve"> / </w:t>
      </w:r>
      <w:proofErr w:type="spellStart"/>
      <w:r w:rsidRPr="00F21A7A">
        <w:rPr>
          <w:rFonts w:ascii="Arial" w:hAnsi="Arial" w:cs="Helvetica"/>
          <w:szCs w:val="24"/>
        </w:rPr>
        <w:t>intB</w:t>
      </w:r>
      <w:proofErr w:type="spellEnd"/>
      <w:r w:rsidRPr="00F21A7A">
        <w:rPr>
          <w:rFonts w:ascii="Arial" w:hAnsi="Arial" w:cs="Helvetica"/>
          <w:szCs w:val="24"/>
        </w:rPr>
        <w:t xml:space="preserve">; </w:t>
      </w:r>
    </w:p>
    <w:p w14:paraId="26F2ED0B" w14:textId="77777777" w:rsidR="00085790" w:rsidRPr="00F21A7A" w:rsidRDefault="00085790" w:rsidP="00085790">
      <w:pPr>
        <w:spacing w:before="0" w:line="240" w:lineRule="auto"/>
        <w:rPr>
          <w:rFonts w:ascii="Arial" w:hAnsi="Arial"/>
        </w:rPr>
      </w:pPr>
    </w:p>
    <w:p w14:paraId="507C74A5" w14:textId="77777777" w:rsidR="00085790" w:rsidRPr="00F21A7A" w:rsidRDefault="00085790" w:rsidP="00085790">
      <w:pPr>
        <w:pStyle w:val="berschrift2"/>
        <w:spacing w:before="0" w:line="240" w:lineRule="auto"/>
      </w:pPr>
      <w:r w:rsidRPr="00F21A7A">
        <w:t>1.) Richtige Funktionsweise bei Eingaben im vorgesehenen Wertebereich</w:t>
      </w:r>
    </w:p>
    <w:p w14:paraId="5193B9E1" w14:textId="77777777" w:rsidR="00085790" w:rsidRDefault="00085790" w:rsidP="00085790">
      <w:pPr>
        <w:numPr>
          <w:ilvl w:val="0"/>
          <w:numId w:val="13"/>
        </w:numPr>
        <w:spacing w:before="0" w:after="200" w:line="240" w:lineRule="auto"/>
        <w:rPr>
          <w:rFonts w:ascii="Arial" w:hAnsi="Arial"/>
        </w:rPr>
      </w:pPr>
      <w:r w:rsidRPr="00F21A7A">
        <w:rPr>
          <w:rFonts w:ascii="Arial" w:hAnsi="Arial"/>
        </w:rPr>
        <w:t xml:space="preserve">Wertebereich </w:t>
      </w:r>
      <w:proofErr w:type="spellStart"/>
      <w:r w:rsidRPr="00F21A7A">
        <w:rPr>
          <w:rFonts w:ascii="Arial" w:hAnsi="Arial"/>
        </w:rPr>
        <w:t>intA</w:t>
      </w:r>
      <w:proofErr w:type="spellEnd"/>
      <w:r w:rsidRPr="00F21A7A">
        <w:rPr>
          <w:rFonts w:ascii="Arial" w:hAnsi="Arial"/>
        </w:rPr>
        <w:t>: ± 2</w:t>
      </w:r>
      <w:r>
        <w:rPr>
          <w:rFonts w:ascii="Arial" w:hAnsi="Arial"/>
        </w:rPr>
        <w:t>Mio</w:t>
      </w:r>
      <w:r w:rsidRPr="00F21A7A">
        <w:rPr>
          <w:rFonts w:ascii="Arial" w:hAnsi="Arial"/>
        </w:rPr>
        <w:t>., ganzzahlig</w:t>
      </w:r>
    </w:p>
    <w:p w14:paraId="2B4EC1B5" w14:textId="77777777" w:rsidR="00085790" w:rsidRDefault="00085790" w:rsidP="00085790">
      <w:pPr>
        <w:numPr>
          <w:ilvl w:val="0"/>
          <w:numId w:val="13"/>
        </w:numPr>
        <w:spacing w:before="0" w:after="200" w:line="240" w:lineRule="auto"/>
        <w:rPr>
          <w:rFonts w:ascii="Arial" w:hAnsi="Arial"/>
        </w:rPr>
      </w:pPr>
      <w:r w:rsidRPr="00F21A7A">
        <w:rPr>
          <w:rFonts w:ascii="Arial" w:hAnsi="Arial"/>
        </w:rPr>
        <w:t xml:space="preserve">Wertebereich </w:t>
      </w:r>
      <w:proofErr w:type="spellStart"/>
      <w:r w:rsidRPr="00F21A7A">
        <w:rPr>
          <w:rFonts w:ascii="Arial" w:hAnsi="Arial"/>
        </w:rPr>
        <w:t>int</w:t>
      </w:r>
      <w:r>
        <w:rPr>
          <w:rFonts w:ascii="Arial" w:hAnsi="Arial"/>
        </w:rPr>
        <w:t>B</w:t>
      </w:r>
      <w:proofErr w:type="spellEnd"/>
      <w:r w:rsidRPr="00F21A7A">
        <w:rPr>
          <w:rFonts w:ascii="Arial" w:hAnsi="Arial"/>
        </w:rPr>
        <w:t>: ± 2</w:t>
      </w:r>
      <w:r>
        <w:rPr>
          <w:rFonts w:ascii="Arial" w:hAnsi="Arial"/>
        </w:rPr>
        <w:t>Mio</w:t>
      </w:r>
      <w:r w:rsidRPr="00F21A7A">
        <w:rPr>
          <w:rFonts w:ascii="Arial" w:hAnsi="Arial"/>
        </w:rPr>
        <w:t>., ganzzahlig</w:t>
      </w:r>
      <w:r>
        <w:rPr>
          <w:rFonts w:ascii="Arial" w:hAnsi="Arial"/>
        </w:rPr>
        <w:t xml:space="preserve">, </w:t>
      </w:r>
      <w:r w:rsidRPr="00026C0F">
        <w:rPr>
          <w:rFonts w:ascii="Arial" w:hAnsi="Arial"/>
          <w:u w:val="single"/>
        </w:rPr>
        <w:t>ohne 0</w:t>
      </w:r>
    </w:p>
    <w:p w14:paraId="076A15D9" w14:textId="77777777" w:rsidR="00085790" w:rsidRPr="00B139A8" w:rsidRDefault="00085790" w:rsidP="00085790">
      <w:pPr>
        <w:numPr>
          <w:ilvl w:val="0"/>
          <w:numId w:val="13"/>
        </w:numPr>
        <w:spacing w:before="0" w:after="200" w:line="240" w:lineRule="auto"/>
        <w:rPr>
          <w:rFonts w:ascii="Arial" w:hAnsi="Arial"/>
        </w:rPr>
      </w:pPr>
      <w:r>
        <w:rPr>
          <w:rFonts w:ascii="Arial" w:hAnsi="Arial"/>
        </w:rPr>
        <w:t xml:space="preserve">Wertebereich </w:t>
      </w:r>
      <w:proofErr w:type="spellStart"/>
      <w:r>
        <w:rPr>
          <w:rFonts w:ascii="Arial" w:hAnsi="Arial"/>
        </w:rPr>
        <w:t>floatRes</w:t>
      </w:r>
      <w:proofErr w:type="spellEnd"/>
      <w:r>
        <w:rPr>
          <w:rFonts w:ascii="Arial" w:hAnsi="Arial"/>
        </w:rPr>
        <w:t xml:space="preserve">: ca. ± </w:t>
      </w:r>
      <w:r>
        <w:rPr>
          <w:rFonts w:ascii="Courier" w:hAnsi="Courier" w:cs="Courier"/>
          <w:sz w:val="26"/>
          <w:szCs w:val="26"/>
          <w:lang w:eastAsia="de-DE"/>
        </w:rPr>
        <w:t>1.499999 E ±38 (8 Stellen)</w:t>
      </w:r>
    </w:p>
    <w:p w14:paraId="0BD4D830" w14:textId="77777777" w:rsidR="00085790" w:rsidRPr="00026C0F" w:rsidRDefault="00085790" w:rsidP="00085790">
      <w:pPr>
        <w:spacing w:before="0" w:line="240" w:lineRule="auto"/>
        <w:rPr>
          <w:rFonts w:ascii="Arial" w:hAnsi="Arial"/>
        </w:rPr>
      </w:pPr>
      <w:r>
        <w:rPr>
          <w:rFonts w:ascii="Arial" w:hAnsi="Arial"/>
          <w:noProof/>
          <w:lang w:val="de-DE" w:eastAsia="de-DE"/>
        </w:rPr>
        <w:drawing>
          <wp:inline distT="0" distB="0" distL="0" distR="0" wp14:anchorId="6E01C2E9" wp14:editId="549F5BA1">
            <wp:extent cx="5760085" cy="104267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5F4F" w14:textId="77777777" w:rsidR="00085790" w:rsidRPr="00085790" w:rsidRDefault="00085790" w:rsidP="00085790">
      <w:pPr>
        <w:spacing w:before="0" w:line="240" w:lineRule="auto"/>
        <w:ind w:left="284"/>
        <w:rPr>
          <w:rFonts w:ascii="Arial" w:hAnsi="Arial"/>
          <w:sz w:val="20"/>
          <w:lang w:val="en-GB"/>
        </w:rPr>
      </w:pP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Testfall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A1: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21;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5;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floatRes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4.20</w:t>
      </w:r>
    </w:p>
    <w:p w14:paraId="7B334A8A" w14:textId="77777777" w:rsidR="00085790" w:rsidRPr="001F0C12" w:rsidRDefault="00085790" w:rsidP="00085790">
      <w:pPr>
        <w:spacing w:before="0" w:line="240" w:lineRule="auto"/>
        <w:rPr>
          <w:rFonts w:ascii="Arial" w:hAnsi="Arial"/>
          <w:lang w:val="en-GB"/>
        </w:rPr>
      </w:pPr>
    </w:p>
    <w:p w14:paraId="79BF7F40" w14:textId="77777777" w:rsidR="00085790" w:rsidRPr="001F0C12" w:rsidRDefault="00085790" w:rsidP="00085790">
      <w:pPr>
        <w:pStyle w:val="berschrift2"/>
        <w:spacing w:before="0" w:line="240" w:lineRule="auto"/>
        <w:rPr>
          <w:lang w:val="en-GB"/>
        </w:rPr>
      </w:pPr>
      <w:r w:rsidRPr="001F0C12">
        <w:rPr>
          <w:lang w:val="en-GB"/>
        </w:rPr>
        <w:t xml:space="preserve">2.) </w:t>
      </w:r>
      <w:proofErr w:type="spellStart"/>
      <w:r w:rsidRPr="001F0C12">
        <w:rPr>
          <w:lang w:val="en-GB"/>
        </w:rPr>
        <w:t>Varianten</w:t>
      </w:r>
      <w:proofErr w:type="spellEnd"/>
    </w:p>
    <w:p w14:paraId="4281A27A" w14:textId="77777777" w:rsidR="00085790" w:rsidRPr="00085790" w:rsidRDefault="00085790" w:rsidP="00085790">
      <w:pPr>
        <w:spacing w:before="0" w:line="240" w:lineRule="auto"/>
        <w:ind w:left="284"/>
        <w:rPr>
          <w:rFonts w:ascii="Courier" w:hAnsi="Courier" w:cs="Courier"/>
          <w:sz w:val="24"/>
          <w:szCs w:val="26"/>
          <w:lang w:val="en-GB" w:eastAsia="de-DE"/>
        </w:rPr>
      </w:pP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Testfall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A2: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-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20;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5;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floatRes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-4.00</w:t>
      </w:r>
    </w:p>
    <w:p w14:paraId="0242EF47" w14:textId="77777777" w:rsidR="00085790" w:rsidRPr="00085790" w:rsidRDefault="00085790" w:rsidP="00085790">
      <w:pPr>
        <w:tabs>
          <w:tab w:val="left" w:pos="2127"/>
        </w:tabs>
        <w:spacing w:before="0" w:line="240" w:lineRule="auto"/>
        <w:ind w:left="284"/>
        <w:rPr>
          <w:rFonts w:ascii="Arial" w:hAnsi="Arial"/>
          <w:sz w:val="20"/>
          <w:lang w:val="en-GB"/>
        </w:rPr>
      </w:pP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Testfall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A3: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1'234’567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;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-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7; 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br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ab/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floatRes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-176366.71</w:t>
      </w:r>
    </w:p>
    <w:p w14:paraId="5CE218CF" w14:textId="77777777" w:rsidR="00085790" w:rsidRPr="00085790" w:rsidRDefault="00085790" w:rsidP="00085790">
      <w:pPr>
        <w:tabs>
          <w:tab w:val="left" w:pos="2127"/>
        </w:tabs>
        <w:spacing w:before="0" w:line="240" w:lineRule="auto"/>
        <w:ind w:left="284"/>
        <w:rPr>
          <w:rFonts w:ascii="Arial" w:hAnsi="Arial"/>
          <w:sz w:val="20"/>
          <w:lang w:val="en-GB"/>
        </w:rPr>
      </w:pP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Testfall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A4: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3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;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-765’432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; 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br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ab/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floatRes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-0.000003919</w:t>
      </w:r>
    </w:p>
    <w:p w14:paraId="68DEA8DF" w14:textId="77777777" w:rsidR="00085790" w:rsidRPr="001F0C12" w:rsidRDefault="00085790" w:rsidP="00085790">
      <w:pPr>
        <w:spacing w:before="0" w:line="240" w:lineRule="auto"/>
        <w:ind w:left="284"/>
        <w:rPr>
          <w:rFonts w:ascii="Arial" w:hAnsi="Arial"/>
          <w:lang w:val="en-GB"/>
        </w:rPr>
      </w:pPr>
    </w:p>
    <w:p w14:paraId="41016487" w14:textId="77777777" w:rsidR="00085790" w:rsidRPr="00F21A7A" w:rsidRDefault="00085790" w:rsidP="00085790">
      <w:pPr>
        <w:pStyle w:val="berschrift2"/>
        <w:spacing w:before="0" w:line="240" w:lineRule="auto"/>
      </w:pPr>
      <w:r>
        <w:t>3</w:t>
      </w:r>
      <w:r w:rsidRPr="00F21A7A">
        <w:t xml:space="preserve">.) </w:t>
      </w:r>
      <w:r>
        <w:t>Verhalten bei ungültigen Eingaben (Werte im nichtgültigen Bereich)</w:t>
      </w:r>
    </w:p>
    <w:p w14:paraId="6D7A6FFF" w14:textId="77777777" w:rsidR="00085790" w:rsidRPr="00085790" w:rsidRDefault="00085790" w:rsidP="00085790">
      <w:pPr>
        <w:spacing w:before="0" w:line="240" w:lineRule="auto"/>
        <w:ind w:left="284"/>
        <w:rPr>
          <w:rFonts w:ascii="Arial" w:hAnsi="Arial"/>
          <w:sz w:val="20"/>
        </w:rPr>
      </w:pPr>
      <w:r w:rsidRPr="00085790">
        <w:rPr>
          <w:rFonts w:ascii="Courier" w:hAnsi="Courier" w:cs="Courier"/>
          <w:sz w:val="24"/>
          <w:szCs w:val="26"/>
          <w:lang w:eastAsia="de-DE"/>
        </w:rPr>
        <w:t xml:space="preserve">Testfall A5: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21;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eastAsia="de-DE"/>
        </w:rPr>
        <w:t>0</w:t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 Fehlermeldung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Div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>/0</w:t>
      </w:r>
    </w:p>
    <w:p w14:paraId="0D278B7E" w14:textId="77777777" w:rsidR="00085790" w:rsidRPr="00085790" w:rsidRDefault="00085790" w:rsidP="00085790">
      <w:pPr>
        <w:spacing w:before="0" w:line="240" w:lineRule="auto"/>
        <w:ind w:left="284"/>
        <w:rPr>
          <w:rFonts w:ascii="Arial" w:hAnsi="Arial"/>
          <w:sz w:val="20"/>
        </w:rPr>
      </w:pPr>
      <w:r w:rsidRPr="00085790">
        <w:rPr>
          <w:rFonts w:ascii="Courier" w:hAnsi="Courier" w:cs="Courier"/>
          <w:sz w:val="24"/>
          <w:szCs w:val="26"/>
          <w:lang w:eastAsia="de-DE"/>
        </w:rPr>
        <w:t xml:space="preserve">Testfall A6: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eastAsia="de-DE"/>
        </w:rPr>
        <w:t>4Mio</w:t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;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2;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Fehlerm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>. Bereich</w:t>
      </w:r>
    </w:p>
    <w:p w14:paraId="411F0C02" w14:textId="77777777" w:rsidR="00085790" w:rsidRPr="00085790" w:rsidRDefault="00085790" w:rsidP="00085790">
      <w:pPr>
        <w:spacing w:before="0" w:line="240" w:lineRule="auto"/>
        <w:ind w:left="284"/>
        <w:rPr>
          <w:rFonts w:ascii="Arial" w:hAnsi="Arial"/>
          <w:sz w:val="20"/>
        </w:rPr>
      </w:pP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Testfall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A7: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4;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val="en-GB" w:eastAsia="de-DE"/>
        </w:rPr>
        <w:t>-3Mio</w:t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val="en-GB" w:eastAsia="de-DE"/>
        </w:rPr>
        <w:t>Fehlerm</w:t>
      </w:r>
      <w:proofErr w:type="spellEnd"/>
      <w:r w:rsidRPr="00085790">
        <w:rPr>
          <w:rFonts w:ascii="Courier" w:hAnsi="Courier" w:cs="Courier"/>
          <w:sz w:val="24"/>
          <w:szCs w:val="26"/>
          <w:lang w:val="en-GB" w:eastAsia="de-DE"/>
        </w:rPr>
        <w:t xml:space="preserve">. </w:t>
      </w:r>
      <w:r w:rsidRPr="00085790">
        <w:rPr>
          <w:rFonts w:ascii="Courier" w:hAnsi="Courier" w:cs="Courier"/>
          <w:sz w:val="24"/>
          <w:szCs w:val="26"/>
          <w:lang w:eastAsia="de-DE"/>
        </w:rPr>
        <w:t>Bereich</w:t>
      </w:r>
    </w:p>
    <w:p w14:paraId="5F1C7B25" w14:textId="77777777" w:rsidR="00085790" w:rsidRDefault="00085790" w:rsidP="00085790">
      <w:pPr>
        <w:spacing w:before="0" w:line="240" w:lineRule="auto"/>
        <w:rPr>
          <w:rFonts w:ascii="Arial" w:hAnsi="Arial"/>
        </w:rPr>
      </w:pPr>
    </w:p>
    <w:p w14:paraId="62AD3326" w14:textId="77777777" w:rsidR="00085790" w:rsidRPr="00F21A7A" w:rsidRDefault="00085790" w:rsidP="00085790">
      <w:pPr>
        <w:pStyle w:val="berschrift2"/>
        <w:spacing w:before="0" w:line="240" w:lineRule="auto"/>
      </w:pPr>
      <w:r>
        <w:t>4</w:t>
      </w:r>
      <w:r w:rsidRPr="00F21A7A">
        <w:t xml:space="preserve">.) </w:t>
      </w:r>
      <w:r>
        <w:t>Verhalten bei unvorhergesehener Bedienung</w:t>
      </w:r>
    </w:p>
    <w:p w14:paraId="29902A8C" w14:textId="77777777" w:rsidR="00085790" w:rsidRPr="00085790" w:rsidRDefault="00085790" w:rsidP="00085790">
      <w:pPr>
        <w:spacing w:before="0" w:line="240" w:lineRule="auto"/>
        <w:ind w:left="284"/>
        <w:rPr>
          <w:rFonts w:ascii="Arial" w:hAnsi="Arial"/>
          <w:sz w:val="20"/>
        </w:rPr>
      </w:pPr>
      <w:r w:rsidRPr="00085790">
        <w:rPr>
          <w:rFonts w:ascii="Courier" w:hAnsi="Courier" w:cs="Courier"/>
          <w:sz w:val="24"/>
          <w:szCs w:val="26"/>
          <w:lang w:eastAsia="de-DE"/>
        </w:rPr>
        <w:t xml:space="preserve">Testfall A8: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eastAsia="de-DE"/>
        </w:rPr>
        <w:t>2.5</w:t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;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2;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Fehlerm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>. Eingabe</w:t>
      </w:r>
    </w:p>
    <w:p w14:paraId="1ABD0C5C" w14:textId="77777777" w:rsidR="00085790" w:rsidRPr="00085790" w:rsidRDefault="00085790" w:rsidP="00085790">
      <w:pPr>
        <w:spacing w:before="0" w:line="240" w:lineRule="auto"/>
        <w:ind w:left="284"/>
        <w:rPr>
          <w:rFonts w:ascii="Courier" w:hAnsi="Courier" w:cs="Courier"/>
          <w:sz w:val="24"/>
          <w:szCs w:val="26"/>
          <w:lang w:eastAsia="de-DE"/>
        </w:rPr>
      </w:pPr>
      <w:r w:rsidRPr="00085790">
        <w:rPr>
          <w:rFonts w:ascii="Courier" w:hAnsi="Courier" w:cs="Courier"/>
          <w:sz w:val="24"/>
          <w:szCs w:val="26"/>
          <w:lang w:eastAsia="de-DE"/>
        </w:rPr>
        <w:t xml:space="preserve">Testfall A9: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intA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4;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intB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 xml:space="preserve"> = </w:t>
      </w:r>
      <w:r w:rsidRPr="00085790">
        <w:rPr>
          <w:rFonts w:ascii="Courier" w:hAnsi="Courier" w:cs="Courier"/>
          <w:color w:val="FF0000"/>
          <w:sz w:val="24"/>
          <w:szCs w:val="26"/>
          <w:lang w:eastAsia="de-DE"/>
        </w:rPr>
        <w:t>’x’</w:t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; </w:t>
      </w:r>
      <w:r w:rsidRPr="00085790">
        <w:rPr>
          <w:rFonts w:ascii="Courier" w:hAnsi="Courier" w:cs="Courier"/>
          <w:sz w:val="24"/>
          <w:szCs w:val="26"/>
          <w:lang w:eastAsia="de-DE"/>
        </w:rPr>
        <w:sym w:font="Wingdings" w:char="F0E8"/>
      </w:r>
      <w:r w:rsidRPr="00085790">
        <w:rPr>
          <w:rFonts w:ascii="Courier" w:hAnsi="Courier" w:cs="Courier"/>
          <w:sz w:val="24"/>
          <w:szCs w:val="26"/>
          <w:lang w:eastAsia="de-DE"/>
        </w:rPr>
        <w:t xml:space="preserve"> </w:t>
      </w:r>
      <w:proofErr w:type="spellStart"/>
      <w:r w:rsidRPr="00085790">
        <w:rPr>
          <w:rFonts w:ascii="Courier" w:hAnsi="Courier" w:cs="Courier"/>
          <w:sz w:val="24"/>
          <w:szCs w:val="26"/>
          <w:lang w:eastAsia="de-DE"/>
        </w:rPr>
        <w:t>Fehlerm</w:t>
      </w:r>
      <w:proofErr w:type="spellEnd"/>
      <w:r w:rsidRPr="00085790">
        <w:rPr>
          <w:rFonts w:ascii="Courier" w:hAnsi="Courier" w:cs="Courier"/>
          <w:sz w:val="24"/>
          <w:szCs w:val="26"/>
          <w:lang w:eastAsia="de-DE"/>
        </w:rPr>
        <w:t>. Eingabe</w:t>
      </w:r>
    </w:p>
    <w:p w14:paraId="618FF48B" w14:textId="77777777" w:rsidR="00023743" w:rsidRPr="0019646F" w:rsidRDefault="00085790" w:rsidP="0008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eastAsia="Batang"/>
        </w:rPr>
      </w:pPr>
      <w:r w:rsidRPr="00085790">
        <w:rPr>
          <w:rFonts w:ascii="Courier" w:hAnsi="Courier" w:cs="Courier"/>
          <w:i/>
          <w:sz w:val="24"/>
          <w:szCs w:val="26"/>
          <w:lang w:eastAsia="de-DE"/>
        </w:rPr>
        <w:sym w:font="Wingdings" w:char="F0E0"/>
      </w:r>
      <w:r w:rsidRPr="00085790">
        <w:rPr>
          <w:rFonts w:ascii="Courier" w:hAnsi="Courier" w:cs="Courier"/>
          <w:i/>
          <w:sz w:val="24"/>
          <w:szCs w:val="26"/>
          <w:lang w:eastAsia="de-DE"/>
        </w:rPr>
        <w:t xml:space="preserve"> Robuste Eing</w:t>
      </w:r>
      <w:r>
        <w:rPr>
          <w:rFonts w:ascii="Courier" w:hAnsi="Courier" w:cs="Courier"/>
          <w:i/>
          <w:sz w:val="24"/>
          <w:szCs w:val="26"/>
          <w:lang w:eastAsia="de-DE"/>
        </w:rPr>
        <w:t>aberoutinen mit Bereichsangaben</w:t>
      </w:r>
    </w:p>
    <w:sectPr w:rsidR="00023743" w:rsidRPr="0019646F" w:rsidSect="00840F61">
      <w:headerReference w:type="default" r:id="rId11"/>
      <w:pgSz w:w="11906" w:h="16838" w:code="9"/>
      <w:pgMar w:top="1702" w:right="992" w:bottom="1134" w:left="992" w:header="567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15145D" w14:textId="77777777" w:rsidR="00CF28D1" w:rsidRDefault="00CF28D1">
      <w:r>
        <w:separator/>
      </w:r>
    </w:p>
  </w:endnote>
  <w:endnote w:type="continuationSeparator" w:id="0">
    <w:p w14:paraId="174EE419" w14:textId="77777777" w:rsidR="00CF28D1" w:rsidRDefault="00CF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0000000000000000000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8B1A6A" w14:textId="77777777" w:rsidR="00CF28D1" w:rsidRDefault="00CF28D1">
      <w:r>
        <w:separator/>
      </w:r>
    </w:p>
  </w:footnote>
  <w:footnote w:type="continuationSeparator" w:id="0">
    <w:p w14:paraId="394432E6" w14:textId="77777777" w:rsidR="00CF28D1" w:rsidRDefault="00CF28D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tbl>
    <w:tblPr>
      <w:tblW w:w="9923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9923"/>
    </w:tblGrid>
    <w:tr w:rsidR="00CF28D1" w:rsidRPr="006559E0" w14:paraId="259A5B8E" w14:textId="77777777">
      <w:tc>
        <w:tcPr>
          <w:tcW w:w="9923" w:type="dxa"/>
        </w:tcPr>
        <w:tbl>
          <w:tblPr>
            <w:tblW w:w="9923" w:type="dxa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701"/>
            <w:gridCol w:w="3402"/>
            <w:gridCol w:w="4253"/>
            <w:gridCol w:w="567"/>
          </w:tblGrid>
          <w:tr w:rsidR="00CF28D1" w:rsidRPr="00104B81" w14:paraId="59FA8C20" w14:textId="77777777">
            <w:tc>
              <w:tcPr>
                <w:tcW w:w="1701" w:type="dxa"/>
              </w:tcPr>
              <w:p w14:paraId="0835AEA9" w14:textId="77777777" w:rsidR="00CF28D1" w:rsidRDefault="002D45E9" w:rsidP="005B3313">
                <w:pPr>
                  <w:pStyle w:val="Kopfzeile"/>
                </w:pPr>
                <w:r>
                  <w:pict w14:anchorId="6A895F63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2325" type="#_x0000_t75" style="position:absolute;margin-left:-2pt;margin-top:-.85pt;width:78.4pt;height:28.95pt;z-index:251660288;mso-position-vertical-relative:page">
                      <v:imagedata r:id="rId1" o:title="" grayscale="t" bilevel="t"/>
                      <w10:wrap anchory="page"/>
                    </v:shape>
                    <o:OLEObject Type="Embed" ProgID="Unknown" ShapeID="_x0000_s2325" DrawAspect="Content" ObjectID="_1322228500" r:id="rId2"/>
                  </w:pict>
                </w:r>
              </w:p>
            </w:tc>
            <w:tc>
              <w:tcPr>
                <w:tcW w:w="0" w:type="auto"/>
                <w:tcMar>
                  <w:left w:w="0" w:type="dxa"/>
                </w:tcMar>
              </w:tcPr>
              <w:p w14:paraId="0E7A3707" w14:textId="77777777" w:rsidR="00CF28D1" w:rsidRPr="00857F15" w:rsidRDefault="00CF28D1" w:rsidP="00857F15">
                <w:pPr>
                  <w:pStyle w:val="Kopfzeile"/>
                </w:pPr>
                <w:r>
                  <w:t>INFORMATIONS-TECHNIK</w:t>
                </w:r>
              </w:p>
              <w:p w14:paraId="019DD2C6" w14:textId="77777777" w:rsidR="00CF28D1" w:rsidRPr="00B84FBA" w:rsidRDefault="00CF28D1" w:rsidP="00B84FBA">
                <w:pPr>
                  <w:pStyle w:val="Kopfzeile"/>
                  <w:tabs>
                    <w:tab w:val="left" w:pos="1960"/>
                  </w:tabs>
                </w:pPr>
              </w:p>
            </w:tc>
            <w:tc>
              <w:tcPr>
                <w:tcW w:w="4253" w:type="dxa"/>
                <w:tcMar>
                  <w:left w:w="0" w:type="dxa"/>
                  <w:right w:w="0" w:type="dxa"/>
                </w:tcMar>
              </w:tcPr>
              <w:p w14:paraId="1EABB77F" w14:textId="77777777" w:rsidR="00CF28D1" w:rsidRDefault="00CF28D1" w:rsidP="00B84FBA">
                <w:pPr>
                  <w:pStyle w:val="Kopfzeile"/>
                  <w:ind w:left="284" w:hanging="284"/>
                </w:pPr>
                <w:r>
                  <w:t>Übungen Testen</w:t>
                </w:r>
              </w:p>
              <w:p w14:paraId="3CAB3424" w14:textId="77777777" w:rsidR="00CF28D1" w:rsidRPr="00857F15" w:rsidRDefault="00CF28D1" w:rsidP="00092A19">
                <w:pPr>
                  <w:pStyle w:val="Kopfzeile"/>
                  <w:ind w:left="284" w:hanging="284"/>
                </w:pPr>
                <w:r>
                  <w:t xml:space="preserve">M122 </w:t>
                </w:r>
                <w:proofErr w:type="spellStart"/>
                <w:r>
                  <w:t>Powershell</w:t>
                </w:r>
                <w:proofErr w:type="spellEnd"/>
              </w:p>
            </w:tc>
            <w:tc>
              <w:tcPr>
                <w:tcW w:w="567" w:type="dxa"/>
                <w:tcMar>
                  <w:right w:w="0" w:type="dxa"/>
                </w:tcMar>
              </w:tcPr>
              <w:p w14:paraId="0EFC267B" w14:textId="77777777" w:rsidR="00CF28D1" w:rsidRPr="00857F15" w:rsidRDefault="00CF28D1" w:rsidP="005B3313">
                <w:pPr>
                  <w:pStyle w:val="Kopfzeile"/>
                  <w:rPr>
                    <w:rStyle w:val="Seitenzahl"/>
                    <w:b/>
                  </w:rPr>
                </w:pPr>
              </w:p>
              <w:p w14:paraId="7A5CECEF" w14:textId="77777777" w:rsidR="00CF28D1" w:rsidRPr="00857F15" w:rsidRDefault="00CF28D1" w:rsidP="005B3313">
                <w:pPr>
                  <w:pStyle w:val="Kopfzeile"/>
                  <w:jc w:val="right"/>
                </w:pPr>
                <w:r w:rsidRPr="00857F15">
                  <w:rPr>
                    <w:rStyle w:val="Seitenzahl"/>
                    <w:b/>
                  </w:rPr>
                  <w:fldChar w:fldCharType="begin"/>
                </w:r>
                <w:r w:rsidRPr="00857F15">
                  <w:rPr>
                    <w:rStyle w:val="Seitenzahl"/>
                    <w:b/>
                  </w:rPr>
                  <w:instrText xml:space="preserve"> PAGE </w:instrText>
                </w:r>
                <w:r w:rsidRPr="00857F15">
                  <w:rPr>
                    <w:rStyle w:val="Seitenzahl"/>
                    <w:b/>
                  </w:rPr>
                  <w:fldChar w:fldCharType="separate"/>
                </w:r>
                <w:r w:rsidR="002D45E9">
                  <w:rPr>
                    <w:rStyle w:val="Seitenzahl"/>
                    <w:b/>
                    <w:noProof/>
                  </w:rPr>
                  <w:t>3</w:t>
                </w:r>
                <w:r w:rsidRPr="00857F15">
                  <w:rPr>
                    <w:rStyle w:val="Seitenzahl"/>
                    <w:b/>
                  </w:rPr>
                  <w:fldChar w:fldCharType="end"/>
                </w:r>
              </w:p>
            </w:tc>
          </w:tr>
        </w:tbl>
        <w:p w14:paraId="7BDE98D7" w14:textId="77777777" w:rsidR="00CF28D1" w:rsidRDefault="00CF28D1" w:rsidP="005B3313">
          <w:pPr>
            <w:pStyle w:val="Kopfzeile"/>
          </w:pPr>
        </w:p>
      </w:tc>
    </w:tr>
  </w:tbl>
  <w:p w14:paraId="2DB71C58" w14:textId="77777777" w:rsidR="00CF28D1" w:rsidRDefault="00CF28D1" w:rsidP="001460BE">
    <w:pPr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5.1pt;height:13.4pt;visibility:visible;mso-wrap-style:square" o:bullet="t">
        <v:imagedata r:id="rId1" o:title=""/>
      </v:shape>
    </w:pict>
  </w:numPicBullet>
  <w:abstractNum w:abstractNumId="0">
    <w:nsid w:val="15E35848"/>
    <w:multiLevelType w:val="hybridMultilevel"/>
    <w:tmpl w:val="B28AEA26"/>
    <w:lvl w:ilvl="0" w:tplc="EE3AE062">
      <w:start w:val="1"/>
      <w:numFmt w:val="decimal"/>
      <w:pStyle w:val="Prfungsfrage"/>
      <w:lvlText w:val="Frage %1"/>
      <w:lvlJc w:val="left"/>
      <w:pPr>
        <w:ind w:left="1211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>
      <w:start w:val="1"/>
      <w:numFmt w:val="lowerLetter"/>
      <w:lvlText w:val="%5."/>
      <w:lvlJc w:val="left"/>
      <w:pPr>
        <w:ind w:left="3600" w:hanging="360"/>
      </w:pPr>
    </w:lvl>
    <w:lvl w:ilvl="5" w:tplc="0807001B">
      <w:start w:val="1"/>
      <w:numFmt w:val="lowerRoman"/>
      <w:lvlText w:val="%6."/>
      <w:lvlJc w:val="right"/>
      <w:pPr>
        <w:ind w:left="4320" w:hanging="180"/>
      </w:pPr>
    </w:lvl>
    <w:lvl w:ilvl="6" w:tplc="0807000F">
      <w:start w:val="1"/>
      <w:numFmt w:val="decimal"/>
      <w:lvlText w:val="%7."/>
      <w:lvlJc w:val="left"/>
      <w:pPr>
        <w:ind w:left="5040" w:hanging="360"/>
      </w:pPr>
    </w:lvl>
    <w:lvl w:ilvl="7" w:tplc="08070019">
      <w:start w:val="1"/>
      <w:numFmt w:val="lowerLetter"/>
      <w:lvlText w:val="%8."/>
      <w:lvlJc w:val="left"/>
      <w:pPr>
        <w:ind w:left="5760" w:hanging="360"/>
      </w:pPr>
    </w:lvl>
    <w:lvl w:ilvl="8" w:tplc="0807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BC143F"/>
    <w:multiLevelType w:val="hybridMultilevel"/>
    <w:tmpl w:val="3EE2B6A4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C61461"/>
    <w:multiLevelType w:val="multilevel"/>
    <w:tmpl w:val="18D4F128"/>
    <w:styleLink w:val="111111"/>
    <w:lvl w:ilvl="0">
      <w:start w:val="1"/>
      <w:numFmt w:val="decimal"/>
      <w:pStyle w:val="Nummeriert"/>
      <w:lvlText w:val="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53"/>
        </w:tabs>
        <w:ind w:left="8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673"/>
        </w:tabs>
        <w:ind w:left="13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33"/>
        </w:tabs>
        <w:ind w:left="18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53"/>
        </w:tabs>
        <w:ind w:left="23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13"/>
        </w:tabs>
        <w:ind w:left="28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33"/>
        </w:tabs>
        <w:ind w:left="3473" w:hanging="1440"/>
      </w:pPr>
      <w:rPr>
        <w:rFonts w:hint="default"/>
      </w:rPr>
    </w:lvl>
  </w:abstractNum>
  <w:abstractNum w:abstractNumId="3">
    <w:nsid w:val="299737C5"/>
    <w:multiLevelType w:val="hybridMultilevel"/>
    <w:tmpl w:val="8584865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C65BA8"/>
    <w:multiLevelType w:val="multilevel"/>
    <w:tmpl w:val="4DC26086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5">
    <w:nsid w:val="2D136BFD"/>
    <w:multiLevelType w:val="hybridMultilevel"/>
    <w:tmpl w:val="793A3622"/>
    <w:lvl w:ilvl="0" w:tplc="B6EE553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7BD6635"/>
    <w:multiLevelType w:val="multilevel"/>
    <w:tmpl w:val="61B49944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>
    <w:nsid w:val="4C2A3748"/>
    <w:multiLevelType w:val="multilevel"/>
    <w:tmpl w:val="C9345D02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pStyle w:val="berschrift4"/>
      <w:lvlText w:val="%4)"/>
      <w:lvlJc w:val="left"/>
      <w:pPr>
        <w:ind w:left="2160" w:firstLine="0"/>
      </w:pPr>
    </w:lvl>
    <w:lvl w:ilvl="4">
      <w:start w:val="1"/>
      <w:numFmt w:val="decimal"/>
      <w:pStyle w:val="berschrift5"/>
      <w:lvlText w:val="(%5)"/>
      <w:lvlJc w:val="left"/>
      <w:pPr>
        <w:ind w:left="2880" w:firstLine="0"/>
      </w:pPr>
    </w:lvl>
    <w:lvl w:ilvl="5">
      <w:start w:val="1"/>
      <w:numFmt w:val="lowerLetter"/>
      <w:pStyle w:val="berschrift6"/>
      <w:lvlText w:val="(%6)"/>
      <w:lvlJc w:val="left"/>
      <w:pPr>
        <w:ind w:left="3600" w:firstLine="0"/>
      </w:pPr>
    </w:lvl>
    <w:lvl w:ilvl="6">
      <w:start w:val="1"/>
      <w:numFmt w:val="lowerRoman"/>
      <w:pStyle w:val="berschrift7"/>
      <w:lvlText w:val="(%7)"/>
      <w:lvlJc w:val="left"/>
      <w:pPr>
        <w:ind w:left="4320" w:firstLine="0"/>
      </w:pPr>
    </w:lvl>
    <w:lvl w:ilvl="7">
      <w:start w:val="1"/>
      <w:numFmt w:val="lowerLetter"/>
      <w:pStyle w:val="berschrift8"/>
      <w:lvlText w:val="(%8)"/>
      <w:lvlJc w:val="left"/>
      <w:pPr>
        <w:ind w:left="5040" w:firstLine="0"/>
      </w:pPr>
    </w:lvl>
    <w:lvl w:ilvl="8">
      <w:start w:val="1"/>
      <w:numFmt w:val="lowerRoman"/>
      <w:pStyle w:val="berschrift9"/>
      <w:lvlText w:val="(%9)"/>
      <w:lvlJc w:val="left"/>
      <w:pPr>
        <w:ind w:left="5760" w:firstLine="0"/>
      </w:pPr>
    </w:lvl>
  </w:abstractNum>
  <w:abstractNum w:abstractNumId="8">
    <w:nsid w:val="781A5584"/>
    <w:multiLevelType w:val="multilevel"/>
    <w:tmpl w:val="54AA713A"/>
    <w:lvl w:ilvl="0">
      <w:start w:val="1"/>
      <w:numFmt w:val="bullet"/>
      <w:pStyle w:val="Punkt"/>
      <w:lvlText w:val=""/>
      <w:lvlJc w:val="left"/>
      <w:pPr>
        <w:tabs>
          <w:tab w:val="num" w:pos="1136"/>
        </w:tabs>
        <w:ind w:left="1136" w:hanging="284"/>
      </w:pPr>
      <w:rPr>
        <w:rFonts w:ascii="Wingdings 2" w:hAnsi="Wingdings 2" w:hint="default"/>
        <w:sz w:val="16"/>
        <w:szCs w:val="16"/>
      </w:rPr>
    </w:lvl>
    <w:lvl w:ilvl="1">
      <w:start w:val="1"/>
      <w:numFmt w:val="bullet"/>
      <w:lvlText w:val=""/>
      <w:lvlJc w:val="left"/>
      <w:pPr>
        <w:tabs>
          <w:tab w:val="num" w:pos="1419"/>
        </w:tabs>
        <w:ind w:left="1419" w:hanging="283"/>
      </w:pPr>
      <w:rPr>
        <w:rFonts w:ascii="Wingdings 2" w:hAnsi="Wingdings 2" w:hint="default"/>
        <w:sz w:val="16"/>
        <w:szCs w:val="16"/>
      </w:rPr>
    </w:lvl>
    <w:lvl w:ilvl="2">
      <w:start w:val="1"/>
      <w:numFmt w:val="bullet"/>
      <w:lvlText w:val="-"/>
      <w:lvlJc w:val="left"/>
      <w:pPr>
        <w:tabs>
          <w:tab w:val="num" w:pos="1703"/>
        </w:tabs>
        <w:ind w:left="1703" w:hanging="284"/>
      </w:pPr>
      <w:rPr>
        <w:rFonts w:ascii="Times New Roman" w:hAnsi="Times New Roman" w:cs="Times New Roman" w:hint="default"/>
        <w:sz w:val="22"/>
      </w:rPr>
    </w:lvl>
    <w:lvl w:ilvl="3">
      <w:start w:val="1"/>
      <w:numFmt w:val="bullet"/>
      <w:suff w:val="nothing"/>
      <w:lvlText w:null="1"/>
      <w:lvlJc w:val="left"/>
      <w:pPr>
        <w:ind w:left="1958" w:firstLine="0"/>
      </w:pPr>
      <w:rPr>
        <w:rFonts w:ascii="Wingdings" w:hAnsi="Wingdings" w:hint="default"/>
        <w:sz w:val="22"/>
      </w:rPr>
    </w:lvl>
    <w:lvl w:ilvl="4">
      <w:start w:val="1"/>
      <w:numFmt w:val="bullet"/>
      <w:suff w:val="nothing"/>
      <w:lvlText w:val=""/>
      <w:lvlJc w:val="left"/>
      <w:pPr>
        <w:ind w:left="2326" w:firstLine="0"/>
      </w:pPr>
      <w:rPr>
        <w:rFonts w:ascii="Wingdings" w:hAnsi="Wingdings" w:hint="default"/>
        <w:sz w:val="22"/>
      </w:rPr>
    </w:lvl>
    <w:lvl w:ilvl="5">
      <w:start w:val="1"/>
      <w:numFmt w:val="bullet"/>
      <w:suff w:val="nothing"/>
      <w:lvlText w:val=""/>
      <w:lvlJc w:val="left"/>
      <w:pPr>
        <w:ind w:left="2695" w:firstLine="0"/>
      </w:pPr>
      <w:rPr>
        <w:rFonts w:ascii="Wingdings" w:hAnsi="Wingdings" w:hint="default"/>
        <w:sz w:val="22"/>
      </w:rPr>
    </w:lvl>
    <w:lvl w:ilvl="6">
      <w:start w:val="1"/>
      <w:numFmt w:val="bullet"/>
      <w:suff w:val="nothing"/>
      <w:lvlText w:val=""/>
      <w:lvlJc w:val="left"/>
      <w:pPr>
        <w:ind w:left="3063" w:firstLine="0"/>
      </w:pPr>
      <w:rPr>
        <w:rFonts w:ascii="Wingdings" w:hAnsi="Wingdings" w:hint="default"/>
        <w:sz w:val="22"/>
      </w:rPr>
    </w:lvl>
    <w:lvl w:ilvl="7">
      <w:start w:val="1"/>
      <w:numFmt w:val="bullet"/>
      <w:suff w:val="nothing"/>
      <w:lvlText w:val=""/>
      <w:lvlJc w:val="left"/>
      <w:pPr>
        <w:ind w:left="3432" w:firstLine="0"/>
      </w:pPr>
      <w:rPr>
        <w:rFonts w:ascii="Wingdings" w:hAnsi="Wingdings" w:hint="default"/>
        <w:sz w:val="22"/>
      </w:rPr>
    </w:lvl>
    <w:lvl w:ilvl="8">
      <w:start w:val="1"/>
      <w:numFmt w:val="bullet"/>
      <w:suff w:val="nothing"/>
      <w:lvlText w:val=""/>
      <w:lvlJc w:val="left"/>
      <w:pPr>
        <w:ind w:left="3800" w:firstLine="0"/>
      </w:pPr>
      <w:rPr>
        <w:rFonts w:ascii="Wingdings" w:hAnsi="Wingdings" w:hint="default"/>
        <w:sz w:val="22"/>
      </w:rPr>
    </w:lvl>
  </w:abstractNum>
  <w:abstractNum w:abstractNumId="9">
    <w:nsid w:val="7C7C73B0"/>
    <w:multiLevelType w:val="hybridMultilevel"/>
    <w:tmpl w:val="1256D15C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85502A"/>
    <w:multiLevelType w:val="hybridMultilevel"/>
    <w:tmpl w:val="6256EF72"/>
    <w:lvl w:ilvl="0" w:tplc="08070019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3"/>
  </w:num>
  <w:num w:numId="12">
    <w:abstractNumId w:val="1"/>
  </w:num>
  <w:num w:numId="1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attachedTemplate r:id="rId1"/>
  <w:linkStyles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284"/>
  <w:autoHyphenation/>
  <w:consecutiveHyphenLimit w:val="3"/>
  <w:hyphenationZone w:val="425"/>
  <w:doNotHyphenateCaps/>
  <w:drawingGridHorizontalSpacing w:val="284"/>
  <w:drawingGridVerticalSpacing w:val="284"/>
  <w:noPunctuationKerning/>
  <w:characterSpacingControl w:val="doNotCompress"/>
  <w:hdrShapeDefaults>
    <o:shapedefaults v:ext="edit" spidmax="232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bteilung" w:val="2"/>
    <w:docVar w:name="Lueckentext" w:val="aus"/>
    <w:docVar w:name="Nummerierung" w:val="aus"/>
  </w:docVars>
  <w:rsids>
    <w:rsidRoot w:val="00AF1D24"/>
    <w:rsid w:val="000010F4"/>
    <w:rsid w:val="00002C85"/>
    <w:rsid w:val="000054EE"/>
    <w:rsid w:val="0001262B"/>
    <w:rsid w:val="00014B04"/>
    <w:rsid w:val="0002057A"/>
    <w:rsid w:val="00020A0D"/>
    <w:rsid w:val="000215E3"/>
    <w:rsid w:val="00022392"/>
    <w:rsid w:val="00023743"/>
    <w:rsid w:val="00025F35"/>
    <w:rsid w:val="000407D2"/>
    <w:rsid w:val="0004171F"/>
    <w:rsid w:val="00047086"/>
    <w:rsid w:val="00047157"/>
    <w:rsid w:val="00047C28"/>
    <w:rsid w:val="0005022A"/>
    <w:rsid w:val="000521C0"/>
    <w:rsid w:val="00060B61"/>
    <w:rsid w:val="000660DE"/>
    <w:rsid w:val="000673D1"/>
    <w:rsid w:val="000776CA"/>
    <w:rsid w:val="00077E8C"/>
    <w:rsid w:val="0008151F"/>
    <w:rsid w:val="00085790"/>
    <w:rsid w:val="000859BE"/>
    <w:rsid w:val="00092A19"/>
    <w:rsid w:val="00092FD8"/>
    <w:rsid w:val="00095AD8"/>
    <w:rsid w:val="000A3174"/>
    <w:rsid w:val="000A494B"/>
    <w:rsid w:val="000A6AB0"/>
    <w:rsid w:val="000B1CFF"/>
    <w:rsid w:val="000B1ED9"/>
    <w:rsid w:val="000B25A5"/>
    <w:rsid w:val="000B5B4E"/>
    <w:rsid w:val="000B7D7D"/>
    <w:rsid w:val="000C0334"/>
    <w:rsid w:val="000C0902"/>
    <w:rsid w:val="000C09CF"/>
    <w:rsid w:val="000C510A"/>
    <w:rsid w:val="000C64D0"/>
    <w:rsid w:val="000C6C90"/>
    <w:rsid w:val="000C7C52"/>
    <w:rsid w:val="000D2A84"/>
    <w:rsid w:val="000E1A99"/>
    <w:rsid w:val="000E22EC"/>
    <w:rsid w:val="000E3914"/>
    <w:rsid w:val="000F2F15"/>
    <w:rsid w:val="00104B81"/>
    <w:rsid w:val="00106555"/>
    <w:rsid w:val="0011669A"/>
    <w:rsid w:val="00120E45"/>
    <w:rsid w:val="001229F1"/>
    <w:rsid w:val="00125C18"/>
    <w:rsid w:val="00126D7E"/>
    <w:rsid w:val="00130E27"/>
    <w:rsid w:val="00132918"/>
    <w:rsid w:val="001330EB"/>
    <w:rsid w:val="00133114"/>
    <w:rsid w:val="00143C21"/>
    <w:rsid w:val="001460BE"/>
    <w:rsid w:val="00147612"/>
    <w:rsid w:val="001530E0"/>
    <w:rsid w:val="00160B4D"/>
    <w:rsid w:val="00167483"/>
    <w:rsid w:val="001810D6"/>
    <w:rsid w:val="001834E6"/>
    <w:rsid w:val="00191F14"/>
    <w:rsid w:val="00192135"/>
    <w:rsid w:val="0019646F"/>
    <w:rsid w:val="001A1C10"/>
    <w:rsid w:val="001A2E7B"/>
    <w:rsid w:val="001A3B64"/>
    <w:rsid w:val="001A76A7"/>
    <w:rsid w:val="001B4F61"/>
    <w:rsid w:val="001C01AF"/>
    <w:rsid w:val="001C070F"/>
    <w:rsid w:val="001D30D5"/>
    <w:rsid w:val="001E087E"/>
    <w:rsid w:val="001E1DD2"/>
    <w:rsid w:val="001E233D"/>
    <w:rsid w:val="001E3C31"/>
    <w:rsid w:val="001E7626"/>
    <w:rsid w:val="001F6F87"/>
    <w:rsid w:val="001F724E"/>
    <w:rsid w:val="00200E75"/>
    <w:rsid w:val="002043F2"/>
    <w:rsid w:val="00225D51"/>
    <w:rsid w:val="00233E3C"/>
    <w:rsid w:val="002360FC"/>
    <w:rsid w:val="00236C16"/>
    <w:rsid w:val="002374C5"/>
    <w:rsid w:val="002436F1"/>
    <w:rsid w:val="00244002"/>
    <w:rsid w:val="00244084"/>
    <w:rsid w:val="00244814"/>
    <w:rsid w:val="002453DE"/>
    <w:rsid w:val="002531FC"/>
    <w:rsid w:val="00254467"/>
    <w:rsid w:val="00262C6D"/>
    <w:rsid w:val="0026465E"/>
    <w:rsid w:val="002650FB"/>
    <w:rsid w:val="002658AC"/>
    <w:rsid w:val="0026763F"/>
    <w:rsid w:val="00272B80"/>
    <w:rsid w:val="00274CC6"/>
    <w:rsid w:val="002807A4"/>
    <w:rsid w:val="002875C9"/>
    <w:rsid w:val="00287BF3"/>
    <w:rsid w:val="00292E81"/>
    <w:rsid w:val="00296256"/>
    <w:rsid w:val="002974A4"/>
    <w:rsid w:val="002A3D9E"/>
    <w:rsid w:val="002B1212"/>
    <w:rsid w:val="002B289D"/>
    <w:rsid w:val="002B3C00"/>
    <w:rsid w:val="002B4823"/>
    <w:rsid w:val="002D32FD"/>
    <w:rsid w:val="002D45E9"/>
    <w:rsid w:val="002E76AA"/>
    <w:rsid w:val="002F1386"/>
    <w:rsid w:val="002F7B13"/>
    <w:rsid w:val="00303EC7"/>
    <w:rsid w:val="003046D6"/>
    <w:rsid w:val="00305D76"/>
    <w:rsid w:val="00310ECD"/>
    <w:rsid w:val="0031114B"/>
    <w:rsid w:val="0031155A"/>
    <w:rsid w:val="003128F9"/>
    <w:rsid w:val="00313140"/>
    <w:rsid w:val="00314254"/>
    <w:rsid w:val="00315D79"/>
    <w:rsid w:val="00316C4C"/>
    <w:rsid w:val="0032624D"/>
    <w:rsid w:val="003263C8"/>
    <w:rsid w:val="00326E64"/>
    <w:rsid w:val="0033021B"/>
    <w:rsid w:val="003303D8"/>
    <w:rsid w:val="00335641"/>
    <w:rsid w:val="00335CAA"/>
    <w:rsid w:val="003368EB"/>
    <w:rsid w:val="00343A7D"/>
    <w:rsid w:val="0034564E"/>
    <w:rsid w:val="00346CD4"/>
    <w:rsid w:val="0035795B"/>
    <w:rsid w:val="00357ABA"/>
    <w:rsid w:val="00367FD1"/>
    <w:rsid w:val="003762D1"/>
    <w:rsid w:val="003920AF"/>
    <w:rsid w:val="00392BB6"/>
    <w:rsid w:val="00393420"/>
    <w:rsid w:val="00393A25"/>
    <w:rsid w:val="00394557"/>
    <w:rsid w:val="00396FA7"/>
    <w:rsid w:val="003A4CE5"/>
    <w:rsid w:val="003A6931"/>
    <w:rsid w:val="003B0122"/>
    <w:rsid w:val="003C4835"/>
    <w:rsid w:val="003C7238"/>
    <w:rsid w:val="003D1293"/>
    <w:rsid w:val="003D7163"/>
    <w:rsid w:val="003E1064"/>
    <w:rsid w:val="003E4C94"/>
    <w:rsid w:val="003E67C6"/>
    <w:rsid w:val="003F3929"/>
    <w:rsid w:val="003F41F3"/>
    <w:rsid w:val="003F445A"/>
    <w:rsid w:val="004007B9"/>
    <w:rsid w:val="00401FE5"/>
    <w:rsid w:val="00410F34"/>
    <w:rsid w:val="00410F8D"/>
    <w:rsid w:val="004121F3"/>
    <w:rsid w:val="00414E75"/>
    <w:rsid w:val="00424354"/>
    <w:rsid w:val="00425792"/>
    <w:rsid w:val="004279A2"/>
    <w:rsid w:val="00431C09"/>
    <w:rsid w:val="004410F6"/>
    <w:rsid w:val="00444186"/>
    <w:rsid w:val="00445C83"/>
    <w:rsid w:val="00447D34"/>
    <w:rsid w:val="004572DA"/>
    <w:rsid w:val="004607E5"/>
    <w:rsid w:val="004650C6"/>
    <w:rsid w:val="004710A8"/>
    <w:rsid w:val="004913EA"/>
    <w:rsid w:val="004949CA"/>
    <w:rsid w:val="004A4218"/>
    <w:rsid w:val="004A46A6"/>
    <w:rsid w:val="004A5018"/>
    <w:rsid w:val="004A59BB"/>
    <w:rsid w:val="004A7441"/>
    <w:rsid w:val="004B570D"/>
    <w:rsid w:val="004B71D2"/>
    <w:rsid w:val="004C3AFC"/>
    <w:rsid w:val="004D1178"/>
    <w:rsid w:val="004D28E2"/>
    <w:rsid w:val="004E1C07"/>
    <w:rsid w:val="004E45D4"/>
    <w:rsid w:val="004F368B"/>
    <w:rsid w:val="004F3AC4"/>
    <w:rsid w:val="005009C7"/>
    <w:rsid w:val="00500BCF"/>
    <w:rsid w:val="0050182C"/>
    <w:rsid w:val="00503588"/>
    <w:rsid w:val="00507F26"/>
    <w:rsid w:val="005146DC"/>
    <w:rsid w:val="005245F9"/>
    <w:rsid w:val="00525D28"/>
    <w:rsid w:val="00534838"/>
    <w:rsid w:val="005403E7"/>
    <w:rsid w:val="00541257"/>
    <w:rsid w:val="00542372"/>
    <w:rsid w:val="0054546C"/>
    <w:rsid w:val="005506BA"/>
    <w:rsid w:val="005514EB"/>
    <w:rsid w:val="00551993"/>
    <w:rsid w:val="00557126"/>
    <w:rsid w:val="00562E79"/>
    <w:rsid w:val="005676D8"/>
    <w:rsid w:val="0057085B"/>
    <w:rsid w:val="005827E4"/>
    <w:rsid w:val="00587180"/>
    <w:rsid w:val="00591CF9"/>
    <w:rsid w:val="0059348E"/>
    <w:rsid w:val="005957CF"/>
    <w:rsid w:val="00595D64"/>
    <w:rsid w:val="0059798C"/>
    <w:rsid w:val="00597DA6"/>
    <w:rsid w:val="005B0070"/>
    <w:rsid w:val="005B3313"/>
    <w:rsid w:val="005B42AA"/>
    <w:rsid w:val="005B69C2"/>
    <w:rsid w:val="005C2C3A"/>
    <w:rsid w:val="005D122C"/>
    <w:rsid w:val="005D433B"/>
    <w:rsid w:val="005E05DA"/>
    <w:rsid w:val="005E0E5E"/>
    <w:rsid w:val="005E1D64"/>
    <w:rsid w:val="005F25D1"/>
    <w:rsid w:val="005F3480"/>
    <w:rsid w:val="005F5549"/>
    <w:rsid w:val="00603266"/>
    <w:rsid w:val="006034E0"/>
    <w:rsid w:val="00604E1F"/>
    <w:rsid w:val="00606384"/>
    <w:rsid w:val="00607DC5"/>
    <w:rsid w:val="00617D7D"/>
    <w:rsid w:val="00624606"/>
    <w:rsid w:val="00625D7D"/>
    <w:rsid w:val="00627792"/>
    <w:rsid w:val="00627DA7"/>
    <w:rsid w:val="00630033"/>
    <w:rsid w:val="0063248A"/>
    <w:rsid w:val="00632D3D"/>
    <w:rsid w:val="00632F1A"/>
    <w:rsid w:val="006376F1"/>
    <w:rsid w:val="0064494B"/>
    <w:rsid w:val="006506C8"/>
    <w:rsid w:val="00651D89"/>
    <w:rsid w:val="006537B1"/>
    <w:rsid w:val="00653CF1"/>
    <w:rsid w:val="0066525F"/>
    <w:rsid w:val="00667226"/>
    <w:rsid w:val="00680C60"/>
    <w:rsid w:val="00681A6A"/>
    <w:rsid w:val="006828CD"/>
    <w:rsid w:val="00682E94"/>
    <w:rsid w:val="00684D21"/>
    <w:rsid w:val="0068541B"/>
    <w:rsid w:val="00696A6C"/>
    <w:rsid w:val="006A1F0C"/>
    <w:rsid w:val="006A4964"/>
    <w:rsid w:val="006A4C2D"/>
    <w:rsid w:val="006A698E"/>
    <w:rsid w:val="006B160E"/>
    <w:rsid w:val="006B3020"/>
    <w:rsid w:val="006B7521"/>
    <w:rsid w:val="006D0DAE"/>
    <w:rsid w:val="006D29DB"/>
    <w:rsid w:val="006F4869"/>
    <w:rsid w:val="00702191"/>
    <w:rsid w:val="00705180"/>
    <w:rsid w:val="007071FD"/>
    <w:rsid w:val="00717E08"/>
    <w:rsid w:val="007203C0"/>
    <w:rsid w:val="00720474"/>
    <w:rsid w:val="00723255"/>
    <w:rsid w:val="007337D6"/>
    <w:rsid w:val="00735326"/>
    <w:rsid w:val="007427D1"/>
    <w:rsid w:val="0074477B"/>
    <w:rsid w:val="007453E5"/>
    <w:rsid w:val="00746591"/>
    <w:rsid w:val="00750AE8"/>
    <w:rsid w:val="00755619"/>
    <w:rsid w:val="00767B53"/>
    <w:rsid w:val="0077313A"/>
    <w:rsid w:val="00776571"/>
    <w:rsid w:val="007804E6"/>
    <w:rsid w:val="007805AC"/>
    <w:rsid w:val="00783058"/>
    <w:rsid w:val="00784833"/>
    <w:rsid w:val="007904A7"/>
    <w:rsid w:val="007962D8"/>
    <w:rsid w:val="007A09A5"/>
    <w:rsid w:val="007A0D29"/>
    <w:rsid w:val="007A335D"/>
    <w:rsid w:val="007B0419"/>
    <w:rsid w:val="007B16AD"/>
    <w:rsid w:val="007B182D"/>
    <w:rsid w:val="007B3DDE"/>
    <w:rsid w:val="007B4B4A"/>
    <w:rsid w:val="007C024D"/>
    <w:rsid w:val="007C4832"/>
    <w:rsid w:val="007C76F8"/>
    <w:rsid w:val="007C7FF7"/>
    <w:rsid w:val="007D1274"/>
    <w:rsid w:val="007D4992"/>
    <w:rsid w:val="007E11F0"/>
    <w:rsid w:val="007E59FF"/>
    <w:rsid w:val="007F769C"/>
    <w:rsid w:val="00801050"/>
    <w:rsid w:val="008061CD"/>
    <w:rsid w:val="008063A6"/>
    <w:rsid w:val="00812D94"/>
    <w:rsid w:val="00813657"/>
    <w:rsid w:val="00814563"/>
    <w:rsid w:val="008300C5"/>
    <w:rsid w:val="00830579"/>
    <w:rsid w:val="008371E6"/>
    <w:rsid w:val="00840F61"/>
    <w:rsid w:val="00845217"/>
    <w:rsid w:val="008459CE"/>
    <w:rsid w:val="0084609F"/>
    <w:rsid w:val="00850E04"/>
    <w:rsid w:val="00853D89"/>
    <w:rsid w:val="0085582F"/>
    <w:rsid w:val="00856F6A"/>
    <w:rsid w:val="008575DB"/>
    <w:rsid w:val="00857F15"/>
    <w:rsid w:val="00862F6B"/>
    <w:rsid w:val="00875557"/>
    <w:rsid w:val="00892439"/>
    <w:rsid w:val="008949F3"/>
    <w:rsid w:val="008A2F62"/>
    <w:rsid w:val="008A78C5"/>
    <w:rsid w:val="008C21BD"/>
    <w:rsid w:val="008C3137"/>
    <w:rsid w:val="008C332A"/>
    <w:rsid w:val="008D1296"/>
    <w:rsid w:val="008D2149"/>
    <w:rsid w:val="008D7959"/>
    <w:rsid w:val="008D7A67"/>
    <w:rsid w:val="008E2E03"/>
    <w:rsid w:val="008E694E"/>
    <w:rsid w:val="008E6DA6"/>
    <w:rsid w:val="008F762B"/>
    <w:rsid w:val="0090012E"/>
    <w:rsid w:val="00905407"/>
    <w:rsid w:val="009062C3"/>
    <w:rsid w:val="009112FF"/>
    <w:rsid w:val="00921BA0"/>
    <w:rsid w:val="00926204"/>
    <w:rsid w:val="009314D3"/>
    <w:rsid w:val="00932FDF"/>
    <w:rsid w:val="009341D1"/>
    <w:rsid w:val="00935479"/>
    <w:rsid w:val="009356C1"/>
    <w:rsid w:val="009361E4"/>
    <w:rsid w:val="009362A4"/>
    <w:rsid w:val="00942A8C"/>
    <w:rsid w:val="0094324A"/>
    <w:rsid w:val="00944F62"/>
    <w:rsid w:val="00945843"/>
    <w:rsid w:val="00947839"/>
    <w:rsid w:val="00952801"/>
    <w:rsid w:val="00956F56"/>
    <w:rsid w:val="009774D7"/>
    <w:rsid w:val="009811D3"/>
    <w:rsid w:val="009911BA"/>
    <w:rsid w:val="00991F0F"/>
    <w:rsid w:val="00992260"/>
    <w:rsid w:val="00994971"/>
    <w:rsid w:val="009A5296"/>
    <w:rsid w:val="009A5464"/>
    <w:rsid w:val="009A5733"/>
    <w:rsid w:val="009A72AB"/>
    <w:rsid w:val="009B688B"/>
    <w:rsid w:val="009C5003"/>
    <w:rsid w:val="009C506F"/>
    <w:rsid w:val="009D2370"/>
    <w:rsid w:val="009D6406"/>
    <w:rsid w:val="009D6460"/>
    <w:rsid w:val="009E269E"/>
    <w:rsid w:val="009F1107"/>
    <w:rsid w:val="009F2BA9"/>
    <w:rsid w:val="009F33A3"/>
    <w:rsid w:val="009F3C7B"/>
    <w:rsid w:val="009F4132"/>
    <w:rsid w:val="009F43BF"/>
    <w:rsid w:val="009F636C"/>
    <w:rsid w:val="009F6394"/>
    <w:rsid w:val="00A02713"/>
    <w:rsid w:val="00A0737F"/>
    <w:rsid w:val="00A10C07"/>
    <w:rsid w:val="00A16401"/>
    <w:rsid w:val="00A3019C"/>
    <w:rsid w:val="00A35F77"/>
    <w:rsid w:val="00A41C2F"/>
    <w:rsid w:val="00A41FBC"/>
    <w:rsid w:val="00A442C8"/>
    <w:rsid w:val="00A44D9E"/>
    <w:rsid w:val="00A54153"/>
    <w:rsid w:val="00A648E5"/>
    <w:rsid w:val="00A651D3"/>
    <w:rsid w:val="00A656AA"/>
    <w:rsid w:val="00A73A0C"/>
    <w:rsid w:val="00A741E0"/>
    <w:rsid w:val="00A74ACE"/>
    <w:rsid w:val="00A8416B"/>
    <w:rsid w:val="00A87974"/>
    <w:rsid w:val="00A92323"/>
    <w:rsid w:val="00AA0A0D"/>
    <w:rsid w:val="00AA1642"/>
    <w:rsid w:val="00AA1C46"/>
    <w:rsid w:val="00AA24F0"/>
    <w:rsid w:val="00AA2CB1"/>
    <w:rsid w:val="00AB0681"/>
    <w:rsid w:val="00AB0C1A"/>
    <w:rsid w:val="00AB64DF"/>
    <w:rsid w:val="00AB7FA7"/>
    <w:rsid w:val="00AC6166"/>
    <w:rsid w:val="00AD1875"/>
    <w:rsid w:val="00AD3A8D"/>
    <w:rsid w:val="00AE31C5"/>
    <w:rsid w:val="00AE360F"/>
    <w:rsid w:val="00AF0F19"/>
    <w:rsid w:val="00AF143A"/>
    <w:rsid w:val="00AF1D24"/>
    <w:rsid w:val="00B01D40"/>
    <w:rsid w:val="00B10BBB"/>
    <w:rsid w:val="00B11547"/>
    <w:rsid w:val="00B14632"/>
    <w:rsid w:val="00B20DDF"/>
    <w:rsid w:val="00B21C99"/>
    <w:rsid w:val="00B21DE8"/>
    <w:rsid w:val="00B224E2"/>
    <w:rsid w:val="00B321EE"/>
    <w:rsid w:val="00B32C05"/>
    <w:rsid w:val="00B3484F"/>
    <w:rsid w:val="00B36FDB"/>
    <w:rsid w:val="00B4030C"/>
    <w:rsid w:val="00B446F3"/>
    <w:rsid w:val="00B44B9D"/>
    <w:rsid w:val="00B51E76"/>
    <w:rsid w:val="00B525F9"/>
    <w:rsid w:val="00B5495C"/>
    <w:rsid w:val="00B565D3"/>
    <w:rsid w:val="00B5746E"/>
    <w:rsid w:val="00B57991"/>
    <w:rsid w:val="00B650EE"/>
    <w:rsid w:val="00B77E0D"/>
    <w:rsid w:val="00B806CA"/>
    <w:rsid w:val="00B84FBA"/>
    <w:rsid w:val="00B87511"/>
    <w:rsid w:val="00B94F35"/>
    <w:rsid w:val="00BA377D"/>
    <w:rsid w:val="00BA59F2"/>
    <w:rsid w:val="00BA60F6"/>
    <w:rsid w:val="00BA6B55"/>
    <w:rsid w:val="00BA734F"/>
    <w:rsid w:val="00BB36D0"/>
    <w:rsid w:val="00BB3A64"/>
    <w:rsid w:val="00BB3DD3"/>
    <w:rsid w:val="00BB408E"/>
    <w:rsid w:val="00BB51E5"/>
    <w:rsid w:val="00BC42B8"/>
    <w:rsid w:val="00BC5A08"/>
    <w:rsid w:val="00BD52BF"/>
    <w:rsid w:val="00BD72E7"/>
    <w:rsid w:val="00BE1ADF"/>
    <w:rsid w:val="00BE236F"/>
    <w:rsid w:val="00C02581"/>
    <w:rsid w:val="00C03241"/>
    <w:rsid w:val="00C17B1A"/>
    <w:rsid w:val="00C20DBE"/>
    <w:rsid w:val="00C20E50"/>
    <w:rsid w:val="00C27265"/>
    <w:rsid w:val="00C2746F"/>
    <w:rsid w:val="00C32BF4"/>
    <w:rsid w:val="00C32EA5"/>
    <w:rsid w:val="00C339F8"/>
    <w:rsid w:val="00C33C2C"/>
    <w:rsid w:val="00C45955"/>
    <w:rsid w:val="00C53C87"/>
    <w:rsid w:val="00C55707"/>
    <w:rsid w:val="00C61CF6"/>
    <w:rsid w:val="00C7475C"/>
    <w:rsid w:val="00C75C46"/>
    <w:rsid w:val="00C81E27"/>
    <w:rsid w:val="00C8587B"/>
    <w:rsid w:val="00C947C5"/>
    <w:rsid w:val="00CB4595"/>
    <w:rsid w:val="00CB6A51"/>
    <w:rsid w:val="00CB7997"/>
    <w:rsid w:val="00CC4688"/>
    <w:rsid w:val="00CC7955"/>
    <w:rsid w:val="00CC7F5A"/>
    <w:rsid w:val="00CD03EF"/>
    <w:rsid w:val="00CD3B71"/>
    <w:rsid w:val="00CE0D9C"/>
    <w:rsid w:val="00CE146F"/>
    <w:rsid w:val="00CE26CF"/>
    <w:rsid w:val="00CE3855"/>
    <w:rsid w:val="00CF28D1"/>
    <w:rsid w:val="00CF58D4"/>
    <w:rsid w:val="00CF6929"/>
    <w:rsid w:val="00CF6C79"/>
    <w:rsid w:val="00CF73B9"/>
    <w:rsid w:val="00CF77AB"/>
    <w:rsid w:val="00D106A7"/>
    <w:rsid w:val="00D16CAD"/>
    <w:rsid w:val="00D326EA"/>
    <w:rsid w:val="00D33339"/>
    <w:rsid w:val="00D33523"/>
    <w:rsid w:val="00D42FDD"/>
    <w:rsid w:val="00D46472"/>
    <w:rsid w:val="00D47CBE"/>
    <w:rsid w:val="00D565EB"/>
    <w:rsid w:val="00D6522F"/>
    <w:rsid w:val="00D66C74"/>
    <w:rsid w:val="00D74788"/>
    <w:rsid w:val="00D81E19"/>
    <w:rsid w:val="00D83484"/>
    <w:rsid w:val="00D916A2"/>
    <w:rsid w:val="00D97922"/>
    <w:rsid w:val="00DA2239"/>
    <w:rsid w:val="00DB1FF4"/>
    <w:rsid w:val="00DB535D"/>
    <w:rsid w:val="00DC246B"/>
    <w:rsid w:val="00DC486C"/>
    <w:rsid w:val="00DC5E76"/>
    <w:rsid w:val="00DC6C2E"/>
    <w:rsid w:val="00DC73C2"/>
    <w:rsid w:val="00DC74D9"/>
    <w:rsid w:val="00DC7D35"/>
    <w:rsid w:val="00DD00E2"/>
    <w:rsid w:val="00DD52C5"/>
    <w:rsid w:val="00DD6E54"/>
    <w:rsid w:val="00DE3442"/>
    <w:rsid w:val="00DE4C24"/>
    <w:rsid w:val="00DE516C"/>
    <w:rsid w:val="00DF1E7F"/>
    <w:rsid w:val="00DF45A2"/>
    <w:rsid w:val="00DF5DE7"/>
    <w:rsid w:val="00DF754D"/>
    <w:rsid w:val="00E01A17"/>
    <w:rsid w:val="00E0282B"/>
    <w:rsid w:val="00E03D0C"/>
    <w:rsid w:val="00E05599"/>
    <w:rsid w:val="00E12BA2"/>
    <w:rsid w:val="00E1415B"/>
    <w:rsid w:val="00E2262C"/>
    <w:rsid w:val="00E2615C"/>
    <w:rsid w:val="00E2766F"/>
    <w:rsid w:val="00E30745"/>
    <w:rsid w:val="00E338E9"/>
    <w:rsid w:val="00E35859"/>
    <w:rsid w:val="00E402E1"/>
    <w:rsid w:val="00E4229C"/>
    <w:rsid w:val="00E54BB1"/>
    <w:rsid w:val="00E564A8"/>
    <w:rsid w:val="00E60B1A"/>
    <w:rsid w:val="00E64EE4"/>
    <w:rsid w:val="00E70B17"/>
    <w:rsid w:val="00E70FA9"/>
    <w:rsid w:val="00E71871"/>
    <w:rsid w:val="00E72C0A"/>
    <w:rsid w:val="00E7322C"/>
    <w:rsid w:val="00E76B78"/>
    <w:rsid w:val="00E77693"/>
    <w:rsid w:val="00E77A95"/>
    <w:rsid w:val="00E77FFA"/>
    <w:rsid w:val="00E9100F"/>
    <w:rsid w:val="00E94115"/>
    <w:rsid w:val="00E946FB"/>
    <w:rsid w:val="00E94A46"/>
    <w:rsid w:val="00E9545B"/>
    <w:rsid w:val="00E9658C"/>
    <w:rsid w:val="00E971FC"/>
    <w:rsid w:val="00EA3D4D"/>
    <w:rsid w:val="00EA52A0"/>
    <w:rsid w:val="00EB704F"/>
    <w:rsid w:val="00EC0002"/>
    <w:rsid w:val="00EC2F6C"/>
    <w:rsid w:val="00EC5A4A"/>
    <w:rsid w:val="00EC798A"/>
    <w:rsid w:val="00ED2AB3"/>
    <w:rsid w:val="00ED39AC"/>
    <w:rsid w:val="00ED4315"/>
    <w:rsid w:val="00EE0BAF"/>
    <w:rsid w:val="00EE212A"/>
    <w:rsid w:val="00EE54EA"/>
    <w:rsid w:val="00EE5EA0"/>
    <w:rsid w:val="00EF1487"/>
    <w:rsid w:val="00EF69AD"/>
    <w:rsid w:val="00F01A1F"/>
    <w:rsid w:val="00F05336"/>
    <w:rsid w:val="00F13FDD"/>
    <w:rsid w:val="00F22932"/>
    <w:rsid w:val="00F236BB"/>
    <w:rsid w:val="00F2531B"/>
    <w:rsid w:val="00F257F4"/>
    <w:rsid w:val="00F407F8"/>
    <w:rsid w:val="00F40842"/>
    <w:rsid w:val="00F422AB"/>
    <w:rsid w:val="00F47080"/>
    <w:rsid w:val="00F5030F"/>
    <w:rsid w:val="00F526C1"/>
    <w:rsid w:val="00F52BF9"/>
    <w:rsid w:val="00F54C02"/>
    <w:rsid w:val="00F60078"/>
    <w:rsid w:val="00F601E0"/>
    <w:rsid w:val="00F63115"/>
    <w:rsid w:val="00F675C5"/>
    <w:rsid w:val="00F67CE0"/>
    <w:rsid w:val="00F71FE5"/>
    <w:rsid w:val="00F76DFC"/>
    <w:rsid w:val="00F81D41"/>
    <w:rsid w:val="00F82322"/>
    <w:rsid w:val="00F8776B"/>
    <w:rsid w:val="00F97D72"/>
    <w:rsid w:val="00FA2C8D"/>
    <w:rsid w:val="00FA785F"/>
    <w:rsid w:val="00FC377A"/>
    <w:rsid w:val="00FD5380"/>
    <w:rsid w:val="00FD765B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28"/>
    <o:shapelayout v:ext="edit">
      <o:idmap v:ext="edit" data="1"/>
    </o:shapelayout>
  </w:shapeDefaults>
  <w:decimalSymbol w:val="."/>
  <w:listSeparator w:val=","/>
  <w14:docId w14:val="46C09F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3" w:unhideWhenUsed="0" w:qFormat="1"/>
    <w:lsdException w:name="heading 2" w:semiHidden="0" w:uiPriority="3" w:unhideWhenUsed="0" w:qFormat="1"/>
    <w:lsdException w:name="heading 3" w:semiHidden="0" w:uiPriority="3" w:unhideWhenUsed="0" w:qFormat="1"/>
    <w:lsdException w:name="heading 4" w:semiHidden="0" w:uiPriority="19" w:unhideWhenUsed="0"/>
    <w:lsdException w:name="heading 5" w:semiHidden="0" w:uiPriority="19" w:unhideWhenUsed="0"/>
    <w:lsdException w:name="heading 6" w:semiHidden="0" w:uiPriority="19" w:unhideWhenUsed="0"/>
    <w:lsdException w:name="heading 7" w:uiPriority="19"/>
    <w:lsdException w:name="heading 8" w:uiPriority="19"/>
    <w:lsdException w:name="heading 9" w:uiPriority="19"/>
    <w:lsdException w:name="toc 1" w:uiPriority="39"/>
    <w:lsdException w:name="toc 2" w:uiPriority="39"/>
    <w:lsdException w:name="toc 3" w:uiPriority="19"/>
    <w:lsdException w:name="footnote text" w:uiPriority="19"/>
    <w:lsdException w:name="caption" w:uiPriority="13"/>
    <w:lsdException w:name="footnote reference" w:uiPriority="19"/>
    <w:lsdException w:name="page number" w:uiPriority="18"/>
    <w:lsdException w:name="Title" w:semiHidden="0" w:uiPriority="4" w:unhideWhenUsed="0" w:qFormat="1"/>
    <w:lsdException w:name="Default Paragraph Font" w:uiPriority="1"/>
    <w:lsdException w:name="Hyperlink" w:uiPriority="99"/>
    <w:lsdException w:name="Strong" w:semiHidden="0" w:uiPriority="19" w:unhideWhenUsed="0"/>
    <w:lsdException w:name="Emphasis" w:semiHidden="0" w:uiPriority="19" w:unhideWhenUsed="0"/>
    <w:lsdException w:name="HTML Acronym" w:uiPriority="1"/>
    <w:lsdException w:name="HTML Address" w:uiPriority="1"/>
    <w:lsdException w:name="HTML Cite" w:uiPriority="1"/>
    <w:lsdException w:name="HTML Code" w:uiPriority="1"/>
    <w:lsdException w:name="HTML Definition" w:uiPriority="1"/>
    <w:lsdException w:name="HTML Keyboard" w:uiPriority="1"/>
    <w:lsdException w:name="HTML Preformatted" w:uiPriority="1"/>
    <w:lsdException w:name="HTML Sample" w:uiPriority="1"/>
    <w:lsdException w:name="HTML Typewriter" w:uiPriority="1"/>
    <w:lsdException w:name="HTML Variable" w:uiPriority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8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Standard">
    <w:name w:val="Normal"/>
    <w:unhideWhenUsed/>
    <w:qFormat/>
    <w:rsid w:val="00147612"/>
    <w:pPr>
      <w:spacing w:before="288" w:after="144" w:line="288" w:lineRule="atLeast"/>
    </w:pPr>
  </w:style>
  <w:style w:type="paragraph" w:styleId="berschrift1">
    <w:name w:val="heading 1"/>
    <w:basedOn w:val="Standard"/>
    <w:next w:val="berschrift2"/>
    <w:link w:val="berschrift1Zeichen"/>
    <w:uiPriority w:val="3"/>
    <w:qFormat/>
    <w:rsid w:val="00147612"/>
    <w:pPr>
      <w:keepNext/>
      <w:keepLines/>
      <w:suppressAutoHyphens/>
      <w:spacing w:before="576"/>
      <w:outlineLvl w:val="0"/>
    </w:pPr>
    <w:rPr>
      <w:rFonts w:ascii="Arial" w:hAnsi="Arial"/>
      <w:b/>
      <w:kern w:val="26"/>
      <w:sz w:val="26"/>
    </w:rPr>
  </w:style>
  <w:style w:type="paragraph" w:styleId="berschrift2">
    <w:name w:val="heading 2"/>
    <w:basedOn w:val="berschrift1"/>
    <w:next w:val="Standard"/>
    <w:link w:val="berschrift2Zeichen"/>
    <w:uiPriority w:val="3"/>
    <w:qFormat/>
    <w:rsid w:val="00147612"/>
    <w:pPr>
      <w:outlineLvl w:val="1"/>
    </w:pPr>
    <w:rPr>
      <w:sz w:val="22"/>
    </w:rPr>
  </w:style>
  <w:style w:type="paragraph" w:styleId="berschrift3">
    <w:name w:val="heading 3"/>
    <w:basedOn w:val="berschrift1"/>
    <w:next w:val="Standard"/>
    <w:uiPriority w:val="3"/>
    <w:qFormat/>
    <w:rsid w:val="00147612"/>
    <w:pPr>
      <w:outlineLvl w:val="2"/>
    </w:pPr>
    <w:rPr>
      <w:i/>
      <w:sz w:val="22"/>
    </w:rPr>
  </w:style>
  <w:style w:type="paragraph" w:styleId="berschrift4">
    <w:name w:val="heading 4"/>
    <w:basedOn w:val="Standard"/>
    <w:next w:val="Standard"/>
    <w:uiPriority w:val="19"/>
    <w:unhideWhenUsed/>
    <w:rsid w:val="00147612"/>
    <w:pPr>
      <w:keepNext/>
      <w:numPr>
        <w:ilvl w:val="3"/>
        <w:numId w:val="5"/>
      </w:numPr>
      <w:spacing w:before="240"/>
      <w:outlineLvl w:val="3"/>
    </w:pPr>
    <w:rPr>
      <w:rFonts w:ascii="Arial" w:hAnsi="Arial"/>
      <w:b/>
      <w:sz w:val="24"/>
      <w:lang w:val="de-DE"/>
    </w:rPr>
  </w:style>
  <w:style w:type="paragraph" w:styleId="berschrift5">
    <w:name w:val="heading 5"/>
    <w:basedOn w:val="Standard"/>
    <w:next w:val="Standard"/>
    <w:uiPriority w:val="19"/>
    <w:unhideWhenUsed/>
    <w:rsid w:val="00147612"/>
    <w:pPr>
      <w:numPr>
        <w:ilvl w:val="4"/>
        <w:numId w:val="5"/>
      </w:numPr>
      <w:spacing w:before="240"/>
      <w:outlineLvl w:val="4"/>
    </w:pPr>
    <w:rPr>
      <w:lang w:val="de-DE"/>
    </w:rPr>
  </w:style>
  <w:style w:type="paragraph" w:styleId="berschrift6">
    <w:name w:val="heading 6"/>
    <w:basedOn w:val="Standard"/>
    <w:next w:val="Standard"/>
    <w:uiPriority w:val="19"/>
    <w:unhideWhenUsed/>
    <w:rsid w:val="00147612"/>
    <w:pPr>
      <w:numPr>
        <w:ilvl w:val="5"/>
        <w:numId w:val="5"/>
      </w:numPr>
      <w:spacing w:before="240"/>
      <w:outlineLvl w:val="5"/>
    </w:pPr>
    <w:rPr>
      <w:i/>
      <w:lang w:val="de-DE"/>
    </w:rPr>
  </w:style>
  <w:style w:type="paragraph" w:styleId="berschrift7">
    <w:name w:val="heading 7"/>
    <w:basedOn w:val="Standard"/>
    <w:next w:val="Standard"/>
    <w:uiPriority w:val="19"/>
    <w:unhideWhenUsed/>
    <w:rsid w:val="00147612"/>
    <w:pPr>
      <w:numPr>
        <w:ilvl w:val="6"/>
        <w:numId w:val="5"/>
      </w:numPr>
      <w:spacing w:before="240"/>
      <w:outlineLvl w:val="6"/>
    </w:pPr>
    <w:rPr>
      <w:rFonts w:ascii="Arial" w:hAnsi="Arial"/>
      <w:lang w:val="de-DE"/>
    </w:rPr>
  </w:style>
  <w:style w:type="paragraph" w:styleId="berschrift8">
    <w:name w:val="heading 8"/>
    <w:basedOn w:val="Standard"/>
    <w:next w:val="Standard"/>
    <w:uiPriority w:val="19"/>
    <w:unhideWhenUsed/>
    <w:rsid w:val="00147612"/>
    <w:pPr>
      <w:numPr>
        <w:ilvl w:val="7"/>
        <w:numId w:val="5"/>
      </w:numPr>
      <w:spacing w:before="240"/>
      <w:outlineLvl w:val="7"/>
    </w:pPr>
    <w:rPr>
      <w:rFonts w:ascii="Arial" w:hAnsi="Arial"/>
      <w:i/>
      <w:lang w:val="de-DE"/>
    </w:rPr>
  </w:style>
  <w:style w:type="paragraph" w:styleId="berschrift9">
    <w:name w:val="heading 9"/>
    <w:basedOn w:val="Standard"/>
    <w:next w:val="Standard"/>
    <w:uiPriority w:val="19"/>
    <w:unhideWhenUsed/>
    <w:rsid w:val="00147612"/>
    <w:pPr>
      <w:numPr>
        <w:ilvl w:val="8"/>
        <w:numId w:val="5"/>
      </w:numPr>
      <w:spacing w:before="240"/>
      <w:outlineLvl w:val="8"/>
    </w:pPr>
    <w:rPr>
      <w:rFonts w:ascii="Arial" w:hAnsi="Arial"/>
      <w:b/>
      <w:i/>
      <w:sz w:val="18"/>
      <w:lang w:val="de-DE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nhideWhenUsed/>
    <w:rsid w:val="00147612"/>
    <w:pPr>
      <w:spacing w:before="0" w:after="120" w:line="240" w:lineRule="exact"/>
    </w:pPr>
    <w:rPr>
      <w:rFonts w:ascii="Arial" w:hAnsi="Arial"/>
      <w:position w:val="4"/>
      <w:sz w:val="18"/>
      <w:szCs w:val="18"/>
    </w:rPr>
  </w:style>
  <w:style w:type="paragraph" w:styleId="Fuzeile">
    <w:name w:val="footer"/>
    <w:basedOn w:val="Standard"/>
    <w:unhideWhenUsed/>
    <w:rsid w:val="00147612"/>
    <w:pPr>
      <w:tabs>
        <w:tab w:val="center" w:pos="1701"/>
        <w:tab w:val="right" w:pos="9923"/>
      </w:tabs>
      <w:spacing w:before="0" w:after="0"/>
    </w:pPr>
    <w:rPr>
      <w:rFonts w:ascii="Arial" w:hAnsi="Arial"/>
      <w:sz w:val="16"/>
    </w:rPr>
  </w:style>
  <w:style w:type="character" w:customStyle="1" w:styleId="EingezogenZchn">
    <w:name w:val="Eingezogen Zchn"/>
    <w:basedOn w:val="Absatzstandardschriftart"/>
    <w:link w:val="Eingezogen"/>
    <w:uiPriority w:val="3"/>
    <w:rsid w:val="00147612"/>
  </w:style>
  <w:style w:type="paragraph" w:customStyle="1" w:styleId="Punkt">
    <w:name w:val="Punkt"/>
    <w:basedOn w:val="Standard"/>
    <w:uiPriority w:val="1"/>
    <w:qFormat/>
    <w:rsid w:val="00147612"/>
    <w:pPr>
      <w:numPr>
        <w:numId w:val="3"/>
      </w:numPr>
      <w:tabs>
        <w:tab w:val="clear" w:pos="1136"/>
        <w:tab w:val="left" w:pos="1134"/>
      </w:tabs>
      <w:spacing w:before="0"/>
      <w:ind w:left="1135"/>
    </w:pPr>
  </w:style>
  <w:style w:type="paragraph" w:customStyle="1" w:styleId="Nummeriert">
    <w:name w:val="Nummeriert"/>
    <w:basedOn w:val="Standard"/>
    <w:uiPriority w:val="2"/>
    <w:qFormat/>
    <w:rsid w:val="00147612"/>
    <w:pPr>
      <w:numPr>
        <w:numId w:val="1"/>
      </w:numPr>
      <w:spacing w:before="0"/>
    </w:pPr>
    <w:rPr>
      <w:rFonts w:eastAsia="Batang"/>
    </w:rPr>
  </w:style>
  <w:style w:type="paragraph" w:styleId="Beschriftung">
    <w:name w:val="caption"/>
    <w:basedOn w:val="Standard"/>
    <w:next w:val="Standard"/>
    <w:uiPriority w:val="13"/>
    <w:unhideWhenUsed/>
    <w:rsid w:val="00147612"/>
    <w:pPr>
      <w:tabs>
        <w:tab w:val="left" w:pos="1134"/>
      </w:tabs>
      <w:ind w:left="1134" w:hanging="1134"/>
    </w:pPr>
    <w:rPr>
      <w:i/>
    </w:rPr>
  </w:style>
  <w:style w:type="paragraph" w:customStyle="1" w:styleId="Code">
    <w:name w:val="Code"/>
    <w:basedOn w:val="Standard"/>
    <w:uiPriority w:val="13"/>
    <w:qFormat/>
    <w:rsid w:val="00147612"/>
    <w:pPr>
      <w:spacing w:before="0" w:after="0"/>
    </w:pPr>
    <w:rPr>
      <w:rFonts w:ascii="Courier New" w:hAnsi="Courier New"/>
      <w:snapToGrid w:val="0"/>
      <w:sz w:val="16"/>
      <w:lang w:eastAsia="de-DE"/>
    </w:rPr>
  </w:style>
  <w:style w:type="paragraph" w:customStyle="1" w:styleId="Kasten">
    <w:name w:val="Kasten"/>
    <w:basedOn w:val="Standard"/>
    <w:link w:val="KastenZchn"/>
    <w:uiPriority w:val="10"/>
    <w:qFormat/>
    <w:rsid w:val="00147612"/>
    <w:pPr>
      <w:pBdr>
        <w:top w:val="single" w:sz="12" w:space="1" w:color="auto"/>
        <w:bottom w:val="single" w:sz="12" w:space="1" w:color="auto"/>
      </w:pBdr>
      <w:ind w:left="1134"/>
    </w:pPr>
  </w:style>
  <w:style w:type="paragraph" w:customStyle="1" w:styleId="Eingezogen">
    <w:name w:val="Eingezogen"/>
    <w:basedOn w:val="Standard"/>
    <w:link w:val="EingezogenZchn"/>
    <w:uiPriority w:val="3"/>
    <w:qFormat/>
    <w:rsid w:val="00147612"/>
    <w:pPr>
      <w:ind w:left="1134"/>
    </w:pPr>
  </w:style>
  <w:style w:type="paragraph" w:styleId="Verzeichnis1">
    <w:name w:val="toc 1"/>
    <w:basedOn w:val="Standard"/>
    <w:next w:val="Standard"/>
    <w:autoRedefine/>
    <w:uiPriority w:val="39"/>
    <w:unhideWhenUsed/>
    <w:rsid w:val="00147612"/>
    <w:pPr>
      <w:tabs>
        <w:tab w:val="right" w:pos="9923"/>
      </w:tabs>
      <w:spacing w:before="284" w:after="0"/>
      <w:ind w:right="851"/>
    </w:pPr>
    <w:rPr>
      <w:rFonts w:ascii="Arial" w:hAnsi="Arial"/>
      <w:b/>
      <w:noProof/>
    </w:rPr>
  </w:style>
  <w:style w:type="paragraph" w:styleId="Titel">
    <w:name w:val="Title"/>
    <w:basedOn w:val="Standard"/>
    <w:uiPriority w:val="4"/>
    <w:qFormat/>
    <w:rsid w:val="00147612"/>
    <w:pPr>
      <w:spacing w:before="0" w:after="720"/>
    </w:pPr>
    <w:rPr>
      <w:rFonts w:ascii="Arial" w:hAnsi="Arial"/>
      <w:b/>
      <w:kern w:val="28"/>
      <w:sz w:val="32"/>
      <w:szCs w:val="32"/>
    </w:rPr>
  </w:style>
  <w:style w:type="paragraph" w:styleId="Funotentext">
    <w:name w:val="footnote text"/>
    <w:basedOn w:val="Standard"/>
    <w:uiPriority w:val="19"/>
    <w:unhideWhenUsed/>
    <w:rsid w:val="00147612"/>
    <w:pPr>
      <w:tabs>
        <w:tab w:val="left" w:pos="284"/>
      </w:tabs>
      <w:spacing w:before="0" w:after="0" w:line="240" w:lineRule="auto"/>
      <w:ind w:left="284" w:hanging="284"/>
    </w:pPr>
    <w:rPr>
      <w:sz w:val="16"/>
    </w:rPr>
  </w:style>
  <w:style w:type="character" w:styleId="Funotenzeichen">
    <w:name w:val="footnote reference"/>
    <w:basedOn w:val="Absatzstandardschriftart"/>
    <w:uiPriority w:val="19"/>
    <w:unhideWhenUsed/>
    <w:rsid w:val="00147612"/>
    <w:rPr>
      <w:vertAlign w:val="superscript"/>
    </w:rPr>
  </w:style>
  <w:style w:type="character" w:customStyle="1" w:styleId="Handschrift">
    <w:name w:val="Handschrift"/>
    <w:basedOn w:val="Absatzstandardschriftart"/>
    <w:uiPriority w:val="13"/>
    <w:qFormat/>
    <w:rsid w:val="00147612"/>
    <w:rPr>
      <w:rFonts w:ascii="Lucida Handwriting" w:hAnsi="Lucida Handwriting"/>
    </w:rPr>
  </w:style>
  <w:style w:type="paragraph" w:styleId="Verzeichnis2">
    <w:name w:val="toc 2"/>
    <w:basedOn w:val="Standard"/>
    <w:next w:val="Standard"/>
    <w:autoRedefine/>
    <w:uiPriority w:val="39"/>
    <w:unhideWhenUsed/>
    <w:rsid w:val="00147612"/>
    <w:pPr>
      <w:tabs>
        <w:tab w:val="right" w:pos="9923"/>
      </w:tabs>
      <w:spacing w:after="0"/>
      <w:ind w:right="851"/>
    </w:pPr>
    <w:rPr>
      <w:rFonts w:ascii="Arial" w:hAnsi="Arial"/>
      <w:noProof/>
    </w:rPr>
  </w:style>
  <w:style w:type="paragraph" w:styleId="Verzeichnis3">
    <w:name w:val="toc 3"/>
    <w:basedOn w:val="Standard"/>
    <w:next w:val="Standard"/>
    <w:uiPriority w:val="19"/>
    <w:unhideWhenUsed/>
    <w:rsid w:val="00147612"/>
    <w:pPr>
      <w:tabs>
        <w:tab w:val="right" w:pos="9923"/>
      </w:tabs>
      <w:spacing w:before="0" w:after="0"/>
      <w:ind w:right="851"/>
    </w:pPr>
    <w:rPr>
      <w:rFonts w:ascii="Arial" w:hAnsi="Arial"/>
      <w:i/>
      <w:noProof/>
    </w:rPr>
  </w:style>
  <w:style w:type="character" w:customStyle="1" w:styleId="TModulZchn">
    <w:name w:val="T_Modul Zchn"/>
    <w:basedOn w:val="Absatzstandardschriftart"/>
    <w:link w:val="TModul"/>
    <w:rsid w:val="00147612"/>
    <w:rPr>
      <w:rFonts w:ascii="Arial" w:hAnsi="Arial"/>
      <w:sz w:val="32"/>
    </w:rPr>
  </w:style>
  <w:style w:type="character" w:styleId="Betont">
    <w:name w:val="Strong"/>
    <w:basedOn w:val="Absatzstandardschriftart"/>
    <w:uiPriority w:val="19"/>
    <w:unhideWhenUsed/>
    <w:rsid w:val="00147612"/>
    <w:rPr>
      <w:b/>
      <w:bCs/>
    </w:rPr>
  </w:style>
  <w:style w:type="character" w:styleId="Herausstellen">
    <w:name w:val="Emphasis"/>
    <w:basedOn w:val="Absatzstandardschriftart"/>
    <w:uiPriority w:val="19"/>
    <w:unhideWhenUsed/>
    <w:rsid w:val="00147612"/>
    <w:rPr>
      <w:i/>
      <w:iCs/>
    </w:rPr>
  </w:style>
  <w:style w:type="character" w:customStyle="1" w:styleId="Ausgeblendet">
    <w:name w:val="Ausgeblendet"/>
    <w:basedOn w:val="Absatzstandardschriftart"/>
    <w:uiPriority w:val="19"/>
    <w:rsid w:val="00147612"/>
    <w:rPr>
      <w:rFonts w:ascii="Times New Roman" w:eastAsia="Batang" w:hAnsi="Times New Roman"/>
      <w:vanish/>
      <w:color w:val="031DB9"/>
      <w:sz w:val="22"/>
    </w:rPr>
  </w:style>
  <w:style w:type="character" w:styleId="Seitenzahl">
    <w:name w:val="page number"/>
    <w:basedOn w:val="Absatzstandardschriftart"/>
    <w:uiPriority w:val="18"/>
    <w:unhideWhenUsed/>
    <w:rsid w:val="00147612"/>
  </w:style>
  <w:style w:type="character" w:styleId="Link">
    <w:name w:val="Hyperlink"/>
    <w:basedOn w:val="Absatzstandardschriftart"/>
    <w:uiPriority w:val="99"/>
    <w:unhideWhenUsed/>
    <w:rsid w:val="00147612"/>
    <w:rPr>
      <w:color w:val="0000FF"/>
      <w:u w:val="single"/>
    </w:rPr>
  </w:style>
  <w:style w:type="table" w:customStyle="1" w:styleId="TabelleTBZ">
    <w:name w:val="Tabelle_TBZ"/>
    <w:basedOn w:val="NormaleTabelle"/>
    <w:rsid w:val="0014761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KastenZchn">
    <w:name w:val="Kasten Zchn"/>
    <w:basedOn w:val="Absatzstandardschriftart"/>
    <w:link w:val="Kasten"/>
    <w:uiPriority w:val="10"/>
    <w:rsid w:val="00147612"/>
  </w:style>
  <w:style w:type="table" w:styleId="Tabellenraster">
    <w:name w:val="Table Grid"/>
    <w:basedOn w:val="NormaleTabelle"/>
    <w:rsid w:val="00147612"/>
    <w:pPr>
      <w:spacing w:before="60" w:after="6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itel">
    <w:name w:val="T_Titel"/>
    <w:basedOn w:val="Standard"/>
    <w:rsid w:val="00147612"/>
    <w:pPr>
      <w:suppressAutoHyphens/>
      <w:spacing w:before="924" w:after="567"/>
    </w:pPr>
    <w:rPr>
      <w:rFonts w:ascii="Arial" w:hAnsi="Arial"/>
      <w:b/>
      <w:sz w:val="40"/>
    </w:rPr>
  </w:style>
  <w:style w:type="paragraph" w:customStyle="1" w:styleId="FussQuer">
    <w:name w:val="Fuss_Quer"/>
    <w:basedOn w:val="Fuzeile"/>
    <w:uiPriority w:val="19"/>
    <w:unhideWhenUsed/>
    <w:rsid w:val="00147612"/>
    <w:pPr>
      <w:tabs>
        <w:tab w:val="center" w:pos="7088"/>
        <w:tab w:val="right" w:pos="14175"/>
      </w:tabs>
    </w:pPr>
  </w:style>
  <w:style w:type="paragraph" w:customStyle="1" w:styleId="KopfQuer">
    <w:name w:val="Kopf_Quer"/>
    <w:basedOn w:val="Kopfzeile"/>
    <w:uiPriority w:val="19"/>
    <w:unhideWhenUsed/>
    <w:rsid w:val="00147612"/>
    <w:pPr>
      <w:tabs>
        <w:tab w:val="center" w:pos="7088"/>
        <w:tab w:val="right" w:pos="14175"/>
      </w:tabs>
    </w:pPr>
  </w:style>
  <w:style w:type="character" w:customStyle="1" w:styleId="berschrift1Zeichen">
    <w:name w:val="Überschrift 1 Zeichen"/>
    <w:basedOn w:val="Absatzstandardschriftart"/>
    <w:link w:val="berschrift1"/>
    <w:uiPriority w:val="3"/>
    <w:rsid w:val="00147612"/>
    <w:rPr>
      <w:rFonts w:ascii="Arial" w:hAnsi="Arial"/>
      <w:b/>
      <w:kern w:val="26"/>
      <w:sz w:val="26"/>
    </w:rPr>
  </w:style>
  <w:style w:type="character" w:customStyle="1" w:styleId="berschrift2Zeichen">
    <w:name w:val="Überschrift 2 Zeichen"/>
    <w:basedOn w:val="berschrift1Zeichen"/>
    <w:link w:val="berschrift2"/>
    <w:uiPriority w:val="3"/>
    <w:rsid w:val="00147612"/>
    <w:rPr>
      <w:rFonts w:ascii="Arial" w:hAnsi="Arial"/>
      <w:b/>
      <w:kern w:val="26"/>
      <w:sz w:val="26"/>
    </w:rPr>
  </w:style>
  <w:style w:type="paragraph" w:customStyle="1" w:styleId="TModul">
    <w:name w:val="T_Modul"/>
    <w:basedOn w:val="Standard"/>
    <w:link w:val="TModulZchn"/>
    <w:rsid w:val="00147612"/>
    <w:pPr>
      <w:suppressAutoHyphens/>
      <w:spacing w:before="576" w:after="288"/>
    </w:pPr>
    <w:rPr>
      <w:rFonts w:ascii="Arial" w:hAnsi="Arial"/>
      <w:sz w:val="32"/>
    </w:rPr>
  </w:style>
  <w:style w:type="paragraph" w:customStyle="1" w:styleId="TAutor">
    <w:name w:val="T_Autor"/>
    <w:basedOn w:val="Standard"/>
    <w:rsid w:val="00147612"/>
    <w:pPr>
      <w:suppressAutoHyphens/>
      <w:spacing w:after="288"/>
    </w:pPr>
    <w:rPr>
      <w:rFonts w:ascii="Arial" w:hAnsi="Arial"/>
      <w:sz w:val="28"/>
    </w:rPr>
  </w:style>
  <w:style w:type="character" w:customStyle="1" w:styleId="CodeimText">
    <w:name w:val="Code_im_Text"/>
    <w:basedOn w:val="Absatzstandardschriftart"/>
    <w:uiPriority w:val="13"/>
    <w:qFormat/>
    <w:rsid w:val="00147612"/>
    <w:rPr>
      <w:rFonts w:ascii="Courier New" w:hAnsi="Courier New"/>
      <w:sz w:val="22"/>
    </w:rPr>
  </w:style>
  <w:style w:type="character" w:customStyle="1" w:styleId="KopfzeileZeichen">
    <w:name w:val="Kopfzeile Zeichen"/>
    <w:basedOn w:val="Absatzstandardschriftart"/>
    <w:link w:val="Kopfzeile"/>
    <w:rsid w:val="00147612"/>
    <w:rPr>
      <w:rFonts w:ascii="Arial" w:hAnsi="Arial"/>
      <w:position w:val="4"/>
      <w:sz w:val="18"/>
      <w:szCs w:val="18"/>
    </w:rPr>
  </w:style>
  <w:style w:type="numbering" w:styleId="111111">
    <w:name w:val="Outline List 2"/>
    <w:basedOn w:val="KeineListe"/>
    <w:rsid w:val="00147612"/>
    <w:pPr>
      <w:numPr>
        <w:numId w:val="1"/>
      </w:numPr>
    </w:pPr>
  </w:style>
  <w:style w:type="character" w:customStyle="1" w:styleId="Lckentextein">
    <w:name w:val="Lückentext_ein"/>
    <w:basedOn w:val="Absatzstandardschriftart"/>
    <w:uiPriority w:val="11"/>
    <w:qFormat/>
    <w:rsid w:val="00147612"/>
    <w:rPr>
      <w:color w:val="0000FF"/>
      <w:spacing w:val="80"/>
    </w:rPr>
  </w:style>
  <w:style w:type="character" w:customStyle="1" w:styleId="Lckentextaus">
    <w:name w:val="Lückentext_aus"/>
    <w:basedOn w:val="Lckentextein"/>
    <w:uiPriority w:val="10"/>
    <w:qFormat/>
    <w:rsid w:val="00147612"/>
    <w:rPr>
      <w:color w:val="FFFFFF"/>
      <w:spacing w:val="80"/>
      <w:u w:val="dotted" w:color="000000"/>
    </w:rPr>
  </w:style>
  <w:style w:type="character" w:customStyle="1" w:styleId="Lsung">
    <w:name w:val="Lösung"/>
    <w:basedOn w:val="Absatzstandardschriftart"/>
    <w:uiPriority w:val="10"/>
    <w:qFormat/>
    <w:rsid w:val="00147612"/>
    <w:rPr>
      <w:rFonts w:ascii="Times New Roman" w:hAnsi="Times New Roman"/>
      <w:vanish/>
      <w:color w:val="FF0000"/>
    </w:rPr>
  </w:style>
  <w:style w:type="character" w:customStyle="1" w:styleId="apple-style-span">
    <w:name w:val="apple-style-span"/>
    <w:basedOn w:val="Absatzstandardschriftart"/>
    <w:rsid w:val="00147612"/>
  </w:style>
  <w:style w:type="paragraph" w:styleId="Sprechblasentext">
    <w:name w:val="Balloon Text"/>
    <w:basedOn w:val="Standard"/>
    <w:link w:val="SprechblasentextZeichen"/>
    <w:semiHidden/>
    <w:unhideWhenUsed/>
    <w:rsid w:val="0014761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semiHidden/>
    <w:rsid w:val="00147612"/>
    <w:rPr>
      <w:rFonts w:ascii="Tahoma" w:hAnsi="Tahoma" w:cs="Tahoma"/>
      <w:sz w:val="16"/>
      <w:szCs w:val="16"/>
    </w:rPr>
  </w:style>
  <w:style w:type="paragraph" w:customStyle="1" w:styleId="Prfungsfrage">
    <w:name w:val="Prüfungsfrage"/>
    <w:basedOn w:val="Standard"/>
    <w:next w:val="Standard"/>
    <w:uiPriority w:val="9"/>
    <w:qFormat/>
    <w:rsid w:val="00147612"/>
    <w:pPr>
      <w:keepNext/>
      <w:numPr>
        <w:numId w:val="6"/>
      </w:numPr>
      <w:tabs>
        <w:tab w:val="right" w:pos="9923"/>
      </w:tabs>
      <w:spacing w:before="576" w:after="864"/>
      <w:ind w:left="1134" w:hanging="1134"/>
    </w:pPr>
    <w:rPr>
      <w:rFonts w:ascii="Arial" w:eastAsia="Batang" w:hAnsi="Arial"/>
      <w:b/>
      <w:i/>
      <w:szCs w:val="20"/>
    </w:rPr>
  </w:style>
  <w:style w:type="paragraph" w:styleId="Listenabsatz">
    <w:name w:val="List Paragraph"/>
    <w:basedOn w:val="Standard"/>
    <w:uiPriority w:val="34"/>
    <w:unhideWhenUsed/>
    <w:rsid w:val="00EF69AD"/>
    <w:pPr>
      <w:ind w:left="720"/>
      <w:contextualSpacing/>
    </w:pPr>
  </w:style>
  <w:style w:type="paragraph" w:customStyle="1" w:styleId="StandardTabelle">
    <w:name w:val="Standard_Tabelle"/>
    <w:basedOn w:val="Standard"/>
    <w:qFormat/>
    <w:rsid w:val="00147612"/>
    <w:pPr>
      <w:spacing w:before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3" w:unhideWhenUsed="0" w:qFormat="1"/>
    <w:lsdException w:name="heading 2" w:semiHidden="0" w:uiPriority="3" w:unhideWhenUsed="0" w:qFormat="1"/>
    <w:lsdException w:name="heading 3" w:semiHidden="0" w:uiPriority="3" w:unhideWhenUsed="0" w:qFormat="1"/>
    <w:lsdException w:name="heading 4" w:semiHidden="0" w:uiPriority="19" w:unhideWhenUsed="0"/>
    <w:lsdException w:name="heading 5" w:semiHidden="0" w:uiPriority="19" w:unhideWhenUsed="0"/>
    <w:lsdException w:name="heading 6" w:semiHidden="0" w:uiPriority="19" w:unhideWhenUsed="0"/>
    <w:lsdException w:name="heading 7" w:uiPriority="19"/>
    <w:lsdException w:name="heading 8" w:uiPriority="19"/>
    <w:lsdException w:name="heading 9" w:uiPriority="19"/>
    <w:lsdException w:name="toc 1" w:uiPriority="39"/>
    <w:lsdException w:name="toc 2" w:uiPriority="39"/>
    <w:lsdException w:name="toc 3" w:uiPriority="19"/>
    <w:lsdException w:name="footnote text" w:uiPriority="19"/>
    <w:lsdException w:name="caption" w:uiPriority="13"/>
    <w:lsdException w:name="footnote reference" w:uiPriority="19"/>
    <w:lsdException w:name="page number" w:uiPriority="18"/>
    <w:lsdException w:name="Title" w:semiHidden="0" w:uiPriority="4" w:unhideWhenUsed="0" w:qFormat="1"/>
    <w:lsdException w:name="Default Paragraph Font" w:uiPriority="1"/>
    <w:lsdException w:name="Hyperlink" w:uiPriority="99"/>
    <w:lsdException w:name="Strong" w:semiHidden="0" w:uiPriority="19" w:unhideWhenUsed="0"/>
    <w:lsdException w:name="Emphasis" w:semiHidden="0" w:uiPriority="19" w:unhideWhenUsed="0"/>
    <w:lsdException w:name="HTML Acronym" w:uiPriority="1"/>
    <w:lsdException w:name="HTML Address" w:uiPriority="1"/>
    <w:lsdException w:name="HTML Cite" w:uiPriority="1"/>
    <w:lsdException w:name="HTML Code" w:uiPriority="1"/>
    <w:lsdException w:name="HTML Definition" w:uiPriority="1"/>
    <w:lsdException w:name="HTML Keyboard" w:uiPriority="1"/>
    <w:lsdException w:name="HTML Preformatted" w:uiPriority="1"/>
    <w:lsdException w:name="HTML Sample" w:uiPriority="1"/>
    <w:lsdException w:name="HTML Typewriter" w:uiPriority="1"/>
    <w:lsdException w:name="HTML Variable" w:uiPriority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8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Standard">
    <w:name w:val="Normal"/>
    <w:unhideWhenUsed/>
    <w:qFormat/>
    <w:rsid w:val="00147612"/>
    <w:pPr>
      <w:spacing w:before="288" w:after="144" w:line="288" w:lineRule="atLeast"/>
    </w:pPr>
  </w:style>
  <w:style w:type="paragraph" w:styleId="berschrift1">
    <w:name w:val="heading 1"/>
    <w:basedOn w:val="Standard"/>
    <w:next w:val="berschrift2"/>
    <w:link w:val="berschrift1Zeichen"/>
    <w:uiPriority w:val="3"/>
    <w:qFormat/>
    <w:rsid w:val="00147612"/>
    <w:pPr>
      <w:keepNext/>
      <w:keepLines/>
      <w:suppressAutoHyphens/>
      <w:spacing w:before="576"/>
      <w:outlineLvl w:val="0"/>
    </w:pPr>
    <w:rPr>
      <w:rFonts w:ascii="Arial" w:hAnsi="Arial"/>
      <w:b/>
      <w:kern w:val="26"/>
      <w:sz w:val="26"/>
    </w:rPr>
  </w:style>
  <w:style w:type="paragraph" w:styleId="berschrift2">
    <w:name w:val="heading 2"/>
    <w:basedOn w:val="berschrift1"/>
    <w:next w:val="Standard"/>
    <w:link w:val="berschrift2Zeichen"/>
    <w:uiPriority w:val="3"/>
    <w:qFormat/>
    <w:rsid w:val="00147612"/>
    <w:pPr>
      <w:outlineLvl w:val="1"/>
    </w:pPr>
    <w:rPr>
      <w:sz w:val="22"/>
    </w:rPr>
  </w:style>
  <w:style w:type="paragraph" w:styleId="berschrift3">
    <w:name w:val="heading 3"/>
    <w:basedOn w:val="berschrift1"/>
    <w:next w:val="Standard"/>
    <w:uiPriority w:val="3"/>
    <w:qFormat/>
    <w:rsid w:val="00147612"/>
    <w:pPr>
      <w:outlineLvl w:val="2"/>
    </w:pPr>
    <w:rPr>
      <w:i/>
      <w:sz w:val="22"/>
    </w:rPr>
  </w:style>
  <w:style w:type="paragraph" w:styleId="berschrift4">
    <w:name w:val="heading 4"/>
    <w:basedOn w:val="Standard"/>
    <w:next w:val="Standard"/>
    <w:uiPriority w:val="19"/>
    <w:unhideWhenUsed/>
    <w:rsid w:val="00147612"/>
    <w:pPr>
      <w:keepNext/>
      <w:numPr>
        <w:ilvl w:val="3"/>
        <w:numId w:val="5"/>
      </w:numPr>
      <w:spacing w:before="240"/>
      <w:outlineLvl w:val="3"/>
    </w:pPr>
    <w:rPr>
      <w:rFonts w:ascii="Arial" w:hAnsi="Arial"/>
      <w:b/>
      <w:sz w:val="24"/>
      <w:lang w:val="de-DE"/>
    </w:rPr>
  </w:style>
  <w:style w:type="paragraph" w:styleId="berschrift5">
    <w:name w:val="heading 5"/>
    <w:basedOn w:val="Standard"/>
    <w:next w:val="Standard"/>
    <w:uiPriority w:val="19"/>
    <w:unhideWhenUsed/>
    <w:rsid w:val="00147612"/>
    <w:pPr>
      <w:numPr>
        <w:ilvl w:val="4"/>
        <w:numId w:val="5"/>
      </w:numPr>
      <w:spacing w:before="240"/>
      <w:outlineLvl w:val="4"/>
    </w:pPr>
    <w:rPr>
      <w:lang w:val="de-DE"/>
    </w:rPr>
  </w:style>
  <w:style w:type="paragraph" w:styleId="berschrift6">
    <w:name w:val="heading 6"/>
    <w:basedOn w:val="Standard"/>
    <w:next w:val="Standard"/>
    <w:uiPriority w:val="19"/>
    <w:unhideWhenUsed/>
    <w:rsid w:val="00147612"/>
    <w:pPr>
      <w:numPr>
        <w:ilvl w:val="5"/>
        <w:numId w:val="5"/>
      </w:numPr>
      <w:spacing w:before="240"/>
      <w:outlineLvl w:val="5"/>
    </w:pPr>
    <w:rPr>
      <w:i/>
      <w:lang w:val="de-DE"/>
    </w:rPr>
  </w:style>
  <w:style w:type="paragraph" w:styleId="berschrift7">
    <w:name w:val="heading 7"/>
    <w:basedOn w:val="Standard"/>
    <w:next w:val="Standard"/>
    <w:uiPriority w:val="19"/>
    <w:unhideWhenUsed/>
    <w:rsid w:val="00147612"/>
    <w:pPr>
      <w:numPr>
        <w:ilvl w:val="6"/>
        <w:numId w:val="5"/>
      </w:numPr>
      <w:spacing w:before="240"/>
      <w:outlineLvl w:val="6"/>
    </w:pPr>
    <w:rPr>
      <w:rFonts w:ascii="Arial" w:hAnsi="Arial"/>
      <w:lang w:val="de-DE"/>
    </w:rPr>
  </w:style>
  <w:style w:type="paragraph" w:styleId="berschrift8">
    <w:name w:val="heading 8"/>
    <w:basedOn w:val="Standard"/>
    <w:next w:val="Standard"/>
    <w:uiPriority w:val="19"/>
    <w:unhideWhenUsed/>
    <w:rsid w:val="00147612"/>
    <w:pPr>
      <w:numPr>
        <w:ilvl w:val="7"/>
        <w:numId w:val="5"/>
      </w:numPr>
      <w:spacing w:before="240"/>
      <w:outlineLvl w:val="7"/>
    </w:pPr>
    <w:rPr>
      <w:rFonts w:ascii="Arial" w:hAnsi="Arial"/>
      <w:i/>
      <w:lang w:val="de-DE"/>
    </w:rPr>
  </w:style>
  <w:style w:type="paragraph" w:styleId="berschrift9">
    <w:name w:val="heading 9"/>
    <w:basedOn w:val="Standard"/>
    <w:next w:val="Standard"/>
    <w:uiPriority w:val="19"/>
    <w:unhideWhenUsed/>
    <w:rsid w:val="00147612"/>
    <w:pPr>
      <w:numPr>
        <w:ilvl w:val="8"/>
        <w:numId w:val="5"/>
      </w:numPr>
      <w:spacing w:before="240"/>
      <w:outlineLvl w:val="8"/>
    </w:pPr>
    <w:rPr>
      <w:rFonts w:ascii="Arial" w:hAnsi="Arial"/>
      <w:b/>
      <w:i/>
      <w:sz w:val="18"/>
      <w:lang w:val="de-DE"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nhideWhenUsed/>
    <w:rsid w:val="00147612"/>
    <w:pPr>
      <w:spacing w:before="0" w:after="120" w:line="240" w:lineRule="exact"/>
    </w:pPr>
    <w:rPr>
      <w:rFonts w:ascii="Arial" w:hAnsi="Arial"/>
      <w:position w:val="4"/>
      <w:sz w:val="18"/>
      <w:szCs w:val="18"/>
    </w:rPr>
  </w:style>
  <w:style w:type="paragraph" w:styleId="Fuzeile">
    <w:name w:val="footer"/>
    <w:basedOn w:val="Standard"/>
    <w:unhideWhenUsed/>
    <w:rsid w:val="00147612"/>
    <w:pPr>
      <w:tabs>
        <w:tab w:val="center" w:pos="1701"/>
        <w:tab w:val="right" w:pos="9923"/>
      </w:tabs>
      <w:spacing w:before="0" w:after="0"/>
    </w:pPr>
    <w:rPr>
      <w:rFonts w:ascii="Arial" w:hAnsi="Arial"/>
      <w:sz w:val="16"/>
    </w:rPr>
  </w:style>
  <w:style w:type="character" w:customStyle="1" w:styleId="EingezogenZchn">
    <w:name w:val="Eingezogen Zchn"/>
    <w:basedOn w:val="Absatzstandardschriftart"/>
    <w:link w:val="Eingezogen"/>
    <w:uiPriority w:val="3"/>
    <w:rsid w:val="00147612"/>
  </w:style>
  <w:style w:type="paragraph" w:customStyle="1" w:styleId="Punkt">
    <w:name w:val="Punkt"/>
    <w:basedOn w:val="Standard"/>
    <w:uiPriority w:val="1"/>
    <w:qFormat/>
    <w:rsid w:val="00147612"/>
    <w:pPr>
      <w:numPr>
        <w:numId w:val="3"/>
      </w:numPr>
      <w:tabs>
        <w:tab w:val="clear" w:pos="1136"/>
        <w:tab w:val="left" w:pos="1134"/>
      </w:tabs>
      <w:spacing w:before="0"/>
      <w:ind w:left="1135"/>
    </w:pPr>
  </w:style>
  <w:style w:type="paragraph" w:customStyle="1" w:styleId="Nummeriert">
    <w:name w:val="Nummeriert"/>
    <w:basedOn w:val="Standard"/>
    <w:uiPriority w:val="2"/>
    <w:qFormat/>
    <w:rsid w:val="00147612"/>
    <w:pPr>
      <w:numPr>
        <w:numId w:val="1"/>
      </w:numPr>
      <w:spacing w:before="0"/>
    </w:pPr>
    <w:rPr>
      <w:rFonts w:eastAsia="Batang"/>
    </w:rPr>
  </w:style>
  <w:style w:type="paragraph" w:styleId="Beschriftung">
    <w:name w:val="caption"/>
    <w:basedOn w:val="Standard"/>
    <w:next w:val="Standard"/>
    <w:uiPriority w:val="13"/>
    <w:unhideWhenUsed/>
    <w:rsid w:val="00147612"/>
    <w:pPr>
      <w:tabs>
        <w:tab w:val="left" w:pos="1134"/>
      </w:tabs>
      <w:ind w:left="1134" w:hanging="1134"/>
    </w:pPr>
    <w:rPr>
      <w:i/>
    </w:rPr>
  </w:style>
  <w:style w:type="paragraph" w:customStyle="1" w:styleId="Code">
    <w:name w:val="Code"/>
    <w:basedOn w:val="Standard"/>
    <w:uiPriority w:val="13"/>
    <w:qFormat/>
    <w:rsid w:val="00147612"/>
    <w:pPr>
      <w:spacing w:before="0" w:after="0"/>
    </w:pPr>
    <w:rPr>
      <w:rFonts w:ascii="Courier New" w:hAnsi="Courier New"/>
      <w:snapToGrid w:val="0"/>
      <w:sz w:val="16"/>
      <w:lang w:eastAsia="de-DE"/>
    </w:rPr>
  </w:style>
  <w:style w:type="paragraph" w:customStyle="1" w:styleId="Kasten">
    <w:name w:val="Kasten"/>
    <w:basedOn w:val="Standard"/>
    <w:link w:val="KastenZchn"/>
    <w:uiPriority w:val="10"/>
    <w:qFormat/>
    <w:rsid w:val="00147612"/>
    <w:pPr>
      <w:pBdr>
        <w:top w:val="single" w:sz="12" w:space="1" w:color="auto"/>
        <w:bottom w:val="single" w:sz="12" w:space="1" w:color="auto"/>
      </w:pBdr>
      <w:ind w:left="1134"/>
    </w:pPr>
  </w:style>
  <w:style w:type="paragraph" w:customStyle="1" w:styleId="Eingezogen">
    <w:name w:val="Eingezogen"/>
    <w:basedOn w:val="Standard"/>
    <w:link w:val="EingezogenZchn"/>
    <w:uiPriority w:val="3"/>
    <w:qFormat/>
    <w:rsid w:val="00147612"/>
    <w:pPr>
      <w:ind w:left="1134"/>
    </w:pPr>
  </w:style>
  <w:style w:type="paragraph" w:styleId="Verzeichnis1">
    <w:name w:val="toc 1"/>
    <w:basedOn w:val="Standard"/>
    <w:next w:val="Standard"/>
    <w:autoRedefine/>
    <w:uiPriority w:val="39"/>
    <w:unhideWhenUsed/>
    <w:rsid w:val="00147612"/>
    <w:pPr>
      <w:tabs>
        <w:tab w:val="right" w:pos="9923"/>
      </w:tabs>
      <w:spacing w:before="284" w:after="0"/>
      <w:ind w:right="851"/>
    </w:pPr>
    <w:rPr>
      <w:rFonts w:ascii="Arial" w:hAnsi="Arial"/>
      <w:b/>
      <w:noProof/>
    </w:rPr>
  </w:style>
  <w:style w:type="paragraph" w:styleId="Titel">
    <w:name w:val="Title"/>
    <w:basedOn w:val="Standard"/>
    <w:uiPriority w:val="4"/>
    <w:qFormat/>
    <w:rsid w:val="00147612"/>
    <w:pPr>
      <w:spacing w:before="0" w:after="720"/>
    </w:pPr>
    <w:rPr>
      <w:rFonts w:ascii="Arial" w:hAnsi="Arial"/>
      <w:b/>
      <w:kern w:val="28"/>
      <w:sz w:val="32"/>
      <w:szCs w:val="32"/>
    </w:rPr>
  </w:style>
  <w:style w:type="paragraph" w:styleId="Funotentext">
    <w:name w:val="footnote text"/>
    <w:basedOn w:val="Standard"/>
    <w:uiPriority w:val="19"/>
    <w:unhideWhenUsed/>
    <w:rsid w:val="00147612"/>
    <w:pPr>
      <w:tabs>
        <w:tab w:val="left" w:pos="284"/>
      </w:tabs>
      <w:spacing w:before="0" w:after="0" w:line="240" w:lineRule="auto"/>
      <w:ind w:left="284" w:hanging="284"/>
    </w:pPr>
    <w:rPr>
      <w:sz w:val="16"/>
    </w:rPr>
  </w:style>
  <w:style w:type="character" w:styleId="Funotenzeichen">
    <w:name w:val="footnote reference"/>
    <w:basedOn w:val="Absatzstandardschriftart"/>
    <w:uiPriority w:val="19"/>
    <w:unhideWhenUsed/>
    <w:rsid w:val="00147612"/>
    <w:rPr>
      <w:vertAlign w:val="superscript"/>
    </w:rPr>
  </w:style>
  <w:style w:type="character" w:customStyle="1" w:styleId="Handschrift">
    <w:name w:val="Handschrift"/>
    <w:basedOn w:val="Absatzstandardschriftart"/>
    <w:uiPriority w:val="13"/>
    <w:qFormat/>
    <w:rsid w:val="00147612"/>
    <w:rPr>
      <w:rFonts w:ascii="Lucida Handwriting" w:hAnsi="Lucida Handwriting"/>
    </w:rPr>
  </w:style>
  <w:style w:type="paragraph" w:styleId="Verzeichnis2">
    <w:name w:val="toc 2"/>
    <w:basedOn w:val="Standard"/>
    <w:next w:val="Standard"/>
    <w:autoRedefine/>
    <w:uiPriority w:val="39"/>
    <w:unhideWhenUsed/>
    <w:rsid w:val="00147612"/>
    <w:pPr>
      <w:tabs>
        <w:tab w:val="right" w:pos="9923"/>
      </w:tabs>
      <w:spacing w:after="0"/>
      <w:ind w:right="851"/>
    </w:pPr>
    <w:rPr>
      <w:rFonts w:ascii="Arial" w:hAnsi="Arial"/>
      <w:noProof/>
    </w:rPr>
  </w:style>
  <w:style w:type="paragraph" w:styleId="Verzeichnis3">
    <w:name w:val="toc 3"/>
    <w:basedOn w:val="Standard"/>
    <w:next w:val="Standard"/>
    <w:uiPriority w:val="19"/>
    <w:unhideWhenUsed/>
    <w:rsid w:val="00147612"/>
    <w:pPr>
      <w:tabs>
        <w:tab w:val="right" w:pos="9923"/>
      </w:tabs>
      <w:spacing w:before="0" w:after="0"/>
      <w:ind w:right="851"/>
    </w:pPr>
    <w:rPr>
      <w:rFonts w:ascii="Arial" w:hAnsi="Arial"/>
      <w:i/>
      <w:noProof/>
    </w:rPr>
  </w:style>
  <w:style w:type="character" w:customStyle="1" w:styleId="TModulZchn">
    <w:name w:val="T_Modul Zchn"/>
    <w:basedOn w:val="Absatzstandardschriftart"/>
    <w:link w:val="TModul"/>
    <w:rsid w:val="00147612"/>
    <w:rPr>
      <w:rFonts w:ascii="Arial" w:hAnsi="Arial"/>
      <w:sz w:val="32"/>
    </w:rPr>
  </w:style>
  <w:style w:type="character" w:styleId="Betont">
    <w:name w:val="Strong"/>
    <w:basedOn w:val="Absatzstandardschriftart"/>
    <w:uiPriority w:val="19"/>
    <w:unhideWhenUsed/>
    <w:rsid w:val="00147612"/>
    <w:rPr>
      <w:b/>
      <w:bCs/>
    </w:rPr>
  </w:style>
  <w:style w:type="character" w:styleId="Herausstellen">
    <w:name w:val="Emphasis"/>
    <w:basedOn w:val="Absatzstandardschriftart"/>
    <w:uiPriority w:val="19"/>
    <w:unhideWhenUsed/>
    <w:rsid w:val="00147612"/>
    <w:rPr>
      <w:i/>
      <w:iCs/>
    </w:rPr>
  </w:style>
  <w:style w:type="character" w:customStyle="1" w:styleId="Ausgeblendet">
    <w:name w:val="Ausgeblendet"/>
    <w:basedOn w:val="Absatzstandardschriftart"/>
    <w:uiPriority w:val="19"/>
    <w:rsid w:val="00147612"/>
    <w:rPr>
      <w:rFonts w:ascii="Times New Roman" w:eastAsia="Batang" w:hAnsi="Times New Roman"/>
      <w:vanish/>
      <w:color w:val="031DB9"/>
      <w:sz w:val="22"/>
    </w:rPr>
  </w:style>
  <w:style w:type="character" w:styleId="Seitenzahl">
    <w:name w:val="page number"/>
    <w:basedOn w:val="Absatzstandardschriftart"/>
    <w:uiPriority w:val="18"/>
    <w:unhideWhenUsed/>
    <w:rsid w:val="00147612"/>
  </w:style>
  <w:style w:type="character" w:styleId="Link">
    <w:name w:val="Hyperlink"/>
    <w:basedOn w:val="Absatzstandardschriftart"/>
    <w:uiPriority w:val="99"/>
    <w:unhideWhenUsed/>
    <w:rsid w:val="00147612"/>
    <w:rPr>
      <w:color w:val="0000FF"/>
      <w:u w:val="single"/>
    </w:rPr>
  </w:style>
  <w:style w:type="table" w:customStyle="1" w:styleId="TabelleTBZ">
    <w:name w:val="Tabelle_TBZ"/>
    <w:basedOn w:val="NormaleTabelle"/>
    <w:rsid w:val="0014761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KastenZchn">
    <w:name w:val="Kasten Zchn"/>
    <w:basedOn w:val="Absatzstandardschriftart"/>
    <w:link w:val="Kasten"/>
    <w:uiPriority w:val="10"/>
    <w:rsid w:val="00147612"/>
  </w:style>
  <w:style w:type="table" w:styleId="Tabellenraster">
    <w:name w:val="Table Grid"/>
    <w:basedOn w:val="NormaleTabelle"/>
    <w:rsid w:val="00147612"/>
    <w:pPr>
      <w:spacing w:before="60" w:after="6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itel">
    <w:name w:val="T_Titel"/>
    <w:basedOn w:val="Standard"/>
    <w:rsid w:val="00147612"/>
    <w:pPr>
      <w:suppressAutoHyphens/>
      <w:spacing w:before="924" w:after="567"/>
    </w:pPr>
    <w:rPr>
      <w:rFonts w:ascii="Arial" w:hAnsi="Arial"/>
      <w:b/>
      <w:sz w:val="40"/>
    </w:rPr>
  </w:style>
  <w:style w:type="paragraph" w:customStyle="1" w:styleId="FussQuer">
    <w:name w:val="Fuss_Quer"/>
    <w:basedOn w:val="Fuzeile"/>
    <w:uiPriority w:val="19"/>
    <w:unhideWhenUsed/>
    <w:rsid w:val="00147612"/>
    <w:pPr>
      <w:tabs>
        <w:tab w:val="center" w:pos="7088"/>
        <w:tab w:val="right" w:pos="14175"/>
      </w:tabs>
    </w:pPr>
  </w:style>
  <w:style w:type="paragraph" w:customStyle="1" w:styleId="KopfQuer">
    <w:name w:val="Kopf_Quer"/>
    <w:basedOn w:val="Kopfzeile"/>
    <w:uiPriority w:val="19"/>
    <w:unhideWhenUsed/>
    <w:rsid w:val="00147612"/>
    <w:pPr>
      <w:tabs>
        <w:tab w:val="center" w:pos="7088"/>
        <w:tab w:val="right" w:pos="14175"/>
      </w:tabs>
    </w:pPr>
  </w:style>
  <w:style w:type="character" w:customStyle="1" w:styleId="berschrift1Zeichen">
    <w:name w:val="Überschrift 1 Zeichen"/>
    <w:basedOn w:val="Absatzstandardschriftart"/>
    <w:link w:val="berschrift1"/>
    <w:uiPriority w:val="3"/>
    <w:rsid w:val="00147612"/>
    <w:rPr>
      <w:rFonts w:ascii="Arial" w:hAnsi="Arial"/>
      <w:b/>
      <w:kern w:val="26"/>
      <w:sz w:val="26"/>
    </w:rPr>
  </w:style>
  <w:style w:type="character" w:customStyle="1" w:styleId="berschrift2Zeichen">
    <w:name w:val="Überschrift 2 Zeichen"/>
    <w:basedOn w:val="berschrift1Zeichen"/>
    <w:link w:val="berschrift2"/>
    <w:uiPriority w:val="3"/>
    <w:rsid w:val="00147612"/>
    <w:rPr>
      <w:rFonts w:ascii="Arial" w:hAnsi="Arial"/>
      <w:b/>
      <w:kern w:val="26"/>
      <w:sz w:val="26"/>
    </w:rPr>
  </w:style>
  <w:style w:type="paragraph" w:customStyle="1" w:styleId="TModul">
    <w:name w:val="T_Modul"/>
    <w:basedOn w:val="Standard"/>
    <w:link w:val="TModulZchn"/>
    <w:rsid w:val="00147612"/>
    <w:pPr>
      <w:suppressAutoHyphens/>
      <w:spacing w:before="576" w:after="288"/>
    </w:pPr>
    <w:rPr>
      <w:rFonts w:ascii="Arial" w:hAnsi="Arial"/>
      <w:sz w:val="32"/>
    </w:rPr>
  </w:style>
  <w:style w:type="paragraph" w:customStyle="1" w:styleId="TAutor">
    <w:name w:val="T_Autor"/>
    <w:basedOn w:val="Standard"/>
    <w:rsid w:val="00147612"/>
    <w:pPr>
      <w:suppressAutoHyphens/>
      <w:spacing w:after="288"/>
    </w:pPr>
    <w:rPr>
      <w:rFonts w:ascii="Arial" w:hAnsi="Arial"/>
      <w:sz w:val="28"/>
    </w:rPr>
  </w:style>
  <w:style w:type="character" w:customStyle="1" w:styleId="CodeimText">
    <w:name w:val="Code_im_Text"/>
    <w:basedOn w:val="Absatzstandardschriftart"/>
    <w:uiPriority w:val="13"/>
    <w:qFormat/>
    <w:rsid w:val="00147612"/>
    <w:rPr>
      <w:rFonts w:ascii="Courier New" w:hAnsi="Courier New"/>
      <w:sz w:val="22"/>
    </w:rPr>
  </w:style>
  <w:style w:type="character" w:customStyle="1" w:styleId="KopfzeileZeichen">
    <w:name w:val="Kopfzeile Zeichen"/>
    <w:basedOn w:val="Absatzstandardschriftart"/>
    <w:link w:val="Kopfzeile"/>
    <w:rsid w:val="00147612"/>
    <w:rPr>
      <w:rFonts w:ascii="Arial" w:hAnsi="Arial"/>
      <w:position w:val="4"/>
      <w:sz w:val="18"/>
      <w:szCs w:val="18"/>
    </w:rPr>
  </w:style>
  <w:style w:type="numbering" w:styleId="111111">
    <w:name w:val="Outline List 2"/>
    <w:basedOn w:val="KeineListe"/>
    <w:rsid w:val="00147612"/>
    <w:pPr>
      <w:numPr>
        <w:numId w:val="1"/>
      </w:numPr>
    </w:pPr>
  </w:style>
  <w:style w:type="character" w:customStyle="1" w:styleId="Lckentextein">
    <w:name w:val="Lückentext_ein"/>
    <w:basedOn w:val="Absatzstandardschriftart"/>
    <w:uiPriority w:val="11"/>
    <w:qFormat/>
    <w:rsid w:val="00147612"/>
    <w:rPr>
      <w:color w:val="0000FF"/>
      <w:spacing w:val="80"/>
    </w:rPr>
  </w:style>
  <w:style w:type="character" w:customStyle="1" w:styleId="Lckentextaus">
    <w:name w:val="Lückentext_aus"/>
    <w:basedOn w:val="Lckentextein"/>
    <w:uiPriority w:val="10"/>
    <w:qFormat/>
    <w:rsid w:val="00147612"/>
    <w:rPr>
      <w:color w:val="FFFFFF"/>
      <w:spacing w:val="80"/>
      <w:u w:val="dotted" w:color="000000"/>
    </w:rPr>
  </w:style>
  <w:style w:type="character" w:customStyle="1" w:styleId="Lsung">
    <w:name w:val="Lösung"/>
    <w:basedOn w:val="Absatzstandardschriftart"/>
    <w:uiPriority w:val="10"/>
    <w:qFormat/>
    <w:rsid w:val="00147612"/>
    <w:rPr>
      <w:rFonts w:ascii="Times New Roman" w:hAnsi="Times New Roman"/>
      <w:vanish/>
      <w:color w:val="FF0000"/>
    </w:rPr>
  </w:style>
  <w:style w:type="character" w:customStyle="1" w:styleId="apple-style-span">
    <w:name w:val="apple-style-span"/>
    <w:basedOn w:val="Absatzstandardschriftart"/>
    <w:rsid w:val="00147612"/>
  </w:style>
  <w:style w:type="paragraph" w:styleId="Sprechblasentext">
    <w:name w:val="Balloon Text"/>
    <w:basedOn w:val="Standard"/>
    <w:link w:val="SprechblasentextZeichen"/>
    <w:semiHidden/>
    <w:unhideWhenUsed/>
    <w:rsid w:val="0014761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semiHidden/>
    <w:rsid w:val="00147612"/>
    <w:rPr>
      <w:rFonts w:ascii="Tahoma" w:hAnsi="Tahoma" w:cs="Tahoma"/>
      <w:sz w:val="16"/>
      <w:szCs w:val="16"/>
    </w:rPr>
  </w:style>
  <w:style w:type="paragraph" w:customStyle="1" w:styleId="Prfungsfrage">
    <w:name w:val="Prüfungsfrage"/>
    <w:basedOn w:val="Standard"/>
    <w:next w:val="Standard"/>
    <w:uiPriority w:val="9"/>
    <w:qFormat/>
    <w:rsid w:val="00147612"/>
    <w:pPr>
      <w:keepNext/>
      <w:numPr>
        <w:numId w:val="6"/>
      </w:numPr>
      <w:tabs>
        <w:tab w:val="right" w:pos="9923"/>
      </w:tabs>
      <w:spacing w:before="576" w:after="864"/>
      <w:ind w:left="1134" w:hanging="1134"/>
    </w:pPr>
    <w:rPr>
      <w:rFonts w:ascii="Arial" w:eastAsia="Batang" w:hAnsi="Arial"/>
      <w:b/>
      <w:i/>
      <w:szCs w:val="20"/>
    </w:rPr>
  </w:style>
  <w:style w:type="paragraph" w:styleId="Listenabsatz">
    <w:name w:val="List Paragraph"/>
    <w:basedOn w:val="Standard"/>
    <w:uiPriority w:val="34"/>
    <w:unhideWhenUsed/>
    <w:rsid w:val="00EF69AD"/>
    <w:pPr>
      <w:ind w:left="720"/>
      <w:contextualSpacing/>
    </w:pPr>
  </w:style>
  <w:style w:type="paragraph" w:customStyle="1" w:styleId="StandardTabelle">
    <w:name w:val="Standard_Tabelle"/>
    <w:basedOn w:val="Standard"/>
    <w:qFormat/>
    <w:rsid w:val="00147612"/>
    <w:pPr>
      <w:spacing w:before="1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2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TBZ-Vorlagen\TBZ_Skript_2010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4C8F7-771C-C34A-AB69-41909CB9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\TBZ-Vorlagen\TBZ_Skript_2010.dotm</Template>
  <TotalTime>0</TotalTime>
  <Pages>4</Pages>
  <Words>705</Words>
  <Characters>4442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Skriptvorlage TBZ V 3.3</vt:lpstr>
    </vt:vector>
  </TitlesOfParts>
  <Company>TBZ</Company>
  <LinksUpToDate>false</LinksUpToDate>
  <CharactersWithSpaces>5137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Skriptvorlage TBZ V 3.3</dc:title>
  <dc:creator>Technische Berufsschule Zürich</dc:creator>
  <cp:keywords>Skript, Arbeitsblatt, Prüfung, Lösung, Unterlage</cp:keywords>
  <cp:lastModifiedBy>Michael Kellenberger</cp:lastModifiedBy>
  <cp:revision>17</cp:revision>
  <cp:lastPrinted>2012-11-19T08:54:00Z</cp:lastPrinted>
  <dcterms:created xsi:type="dcterms:W3CDTF">2013-11-19T08:24:00Z</dcterms:created>
  <dcterms:modified xsi:type="dcterms:W3CDTF">2013-12-12T15:55:00Z</dcterms:modified>
</cp:coreProperties>
</file>